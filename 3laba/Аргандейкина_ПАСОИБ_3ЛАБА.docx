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4CE6E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5A022A9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3B5E78EC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251D32C" w14:textId="77777777" w:rsidR="0078644C" w:rsidRPr="00F92FA9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081F05DF" w14:textId="77777777" w:rsidR="0078644C" w:rsidRPr="00E14A23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2930E90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54692B3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61AB4C6B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039F9F9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1DBAC50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2124FDC7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23286E2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61174E45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5622A76C" w14:textId="77777777" w:rsidR="0078644C" w:rsidRDefault="0078644C" w:rsidP="0078644C">
      <w:pPr>
        <w:spacing w:line="240" w:lineRule="auto"/>
        <w:rPr>
          <w:sz w:val="24"/>
          <w:szCs w:val="24"/>
        </w:rPr>
      </w:pPr>
    </w:p>
    <w:p w14:paraId="0A7DCBD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17014595" w14:textId="77777777" w:rsidR="0078644C" w:rsidRPr="00830F2D" w:rsidRDefault="0078644C" w:rsidP="0078644C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26D71622" w14:textId="2DA6AB2C" w:rsidR="0078644C" w:rsidRPr="0078644C" w:rsidRDefault="0078644C" w:rsidP="0078644C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 w:rsidRPr="00830F2D">
        <w:rPr>
          <w:b/>
          <w:caps/>
          <w:sz w:val="32"/>
          <w:szCs w:val="32"/>
        </w:rPr>
        <w:t xml:space="preserve">по лабораторной работе </w:t>
      </w:r>
      <w:r w:rsidRPr="00997548">
        <w:rPr>
          <w:b/>
          <w:caps/>
          <w:sz w:val="32"/>
          <w:szCs w:val="32"/>
        </w:rPr>
        <w:t xml:space="preserve">№ </w:t>
      </w:r>
      <w:r>
        <w:rPr>
          <w:b/>
          <w:caps/>
          <w:sz w:val="32"/>
          <w:szCs w:val="32"/>
          <w:lang w:val="en-US"/>
        </w:rPr>
        <w:t>3</w:t>
      </w:r>
    </w:p>
    <w:p w14:paraId="2478E840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4D72A72E" w14:textId="7F076F8A" w:rsidR="0078644C" w:rsidRPr="0078644C" w:rsidRDefault="0078644C" w:rsidP="0078644C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  <w:highlight w:val="yellow"/>
        </w:rPr>
      </w:pPr>
      <w:r w:rsidRPr="0078644C">
        <w:rPr>
          <w:rFonts w:eastAsia="Times New Roman" w:cs="Times New Roman"/>
          <w:b/>
        </w:rPr>
        <w:t>«</w:t>
      </w:r>
      <w:r w:rsidRPr="0078644C">
        <w:rPr>
          <w:b/>
        </w:rPr>
        <w:t>Исследование сетевых угроз, разработка генератора пакетов</w:t>
      </w:r>
      <w:r w:rsidRPr="0078644C">
        <w:rPr>
          <w:rFonts w:eastAsia="Times New Roman" w:cs="Times New Roman"/>
          <w:b/>
        </w:rPr>
        <w:t>»</w:t>
      </w:r>
    </w:p>
    <w:p w14:paraId="428477F0" w14:textId="77777777" w:rsidR="0078644C" w:rsidRPr="006A0481" w:rsidRDefault="0078644C" w:rsidP="0078644C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EF9FF10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Программно-аппаратные средства обеспечения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07BAF098" w14:textId="77777777" w:rsidR="0078644C" w:rsidRDefault="0078644C" w:rsidP="0078644C"/>
    <w:p w14:paraId="29AC9A5D" w14:textId="77777777" w:rsidR="0078644C" w:rsidRDefault="0078644C" w:rsidP="0078644C"/>
    <w:p w14:paraId="5DAA9C87" w14:textId="77777777" w:rsidR="0078644C" w:rsidRDefault="0078644C" w:rsidP="0078644C">
      <w:bookmarkStart w:id="0" w:name="_GoBack"/>
      <w:bookmarkEnd w:id="0"/>
    </w:p>
    <w:p w14:paraId="7543D077" w14:textId="77777777" w:rsidR="0078644C" w:rsidRDefault="0078644C" w:rsidP="0078644C"/>
    <w:p w14:paraId="45A154E0" w14:textId="77777777" w:rsidR="0078644C" w:rsidRDefault="0078644C" w:rsidP="0078644C"/>
    <w:p w14:paraId="5941E1BA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4F7D79EE" w14:textId="207F1DA3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Pr="00485B7A">
        <w:rPr>
          <w:rFonts w:cs="Times New Roman"/>
        </w:rPr>
        <w:t>. </w:t>
      </w:r>
      <w:r>
        <w:rPr>
          <w:rFonts w:cs="Times New Roman"/>
        </w:rPr>
        <w:t>5151003/20801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</w:t>
      </w:r>
      <w:r w:rsidR="00D42C7A">
        <w:rPr>
          <w:rFonts w:cs="Times New Roman"/>
        </w:rPr>
        <w:t>Аргандейкина С. А</w:t>
      </w:r>
      <w:r>
        <w:rPr>
          <w:rFonts w:cs="Times New Roman"/>
        </w:rPr>
        <w:t>.</w:t>
      </w:r>
    </w:p>
    <w:p w14:paraId="1BBB85BE" w14:textId="77777777" w:rsidR="0078644C" w:rsidRPr="00B57B60" w:rsidRDefault="0078644C" w:rsidP="0078644C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4067B2E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07B04D2F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r w:rsidRPr="00C835EC">
        <w:rPr>
          <w:rFonts w:cs="Times New Roman"/>
        </w:rPr>
        <w:t>Аношкин</w:t>
      </w:r>
      <w:r>
        <w:rPr>
          <w:rFonts w:cs="Times New Roman"/>
        </w:rPr>
        <w:t xml:space="preserve"> И. А.</w:t>
      </w:r>
    </w:p>
    <w:p w14:paraId="118DC3C4" w14:textId="77777777" w:rsidR="0078644C" w:rsidRPr="00C53ADA" w:rsidRDefault="0078644C" w:rsidP="0078644C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69BF8D1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8A52FC3" w14:textId="77777777" w:rsidR="0078644C" w:rsidRPr="006A0481" w:rsidRDefault="0078644C" w:rsidP="0078644C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4260A67" w14:textId="77777777" w:rsidR="0078644C" w:rsidRDefault="0078644C" w:rsidP="0078644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4D084A" w14:textId="37675B34" w:rsidR="0078644C" w:rsidRDefault="0078644C" w:rsidP="003E78EF">
      <w:pPr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00A8555B" w14:textId="77777777" w:rsidR="0078644C" w:rsidRDefault="0078644C" w:rsidP="0078644C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CAFD971" w14:textId="77777777" w:rsidR="0078644C" w:rsidRDefault="0078644C" w:rsidP="0078644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1357D25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C0EDE04" w14:textId="77777777" w:rsidR="0078644C" w:rsidRPr="00B32BC3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B32BC3">
        <w:rPr>
          <w:rFonts w:eastAsia="Times New Roman" w:cs="Times New Roman"/>
        </w:rPr>
        <w:t>2025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681354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D77DD" w14:textId="3B677780" w:rsidR="00FB1C9C" w:rsidRPr="00FB1C9C" w:rsidRDefault="00FB1C9C" w:rsidP="00FB1C9C">
          <w:pPr>
            <w:pStyle w:val="afff2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160CF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4E21709A" w14:textId="2D7B1B6F" w:rsidR="00D743F7" w:rsidRDefault="00FB1C9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62464" w:history="1">
            <w:r w:rsidR="00D743F7" w:rsidRPr="007A4B45">
              <w:rPr>
                <w:rStyle w:val="aff3"/>
              </w:rPr>
              <w:t>1</w:t>
            </w:r>
            <w:r w:rsidR="00D743F7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743F7" w:rsidRPr="007A4B45">
              <w:rPr>
                <w:rStyle w:val="aff3"/>
              </w:rPr>
              <w:t>Цель работы</w:t>
            </w:r>
            <w:r w:rsidR="00D743F7">
              <w:rPr>
                <w:webHidden/>
              </w:rPr>
              <w:tab/>
            </w:r>
            <w:r w:rsidR="00D743F7">
              <w:rPr>
                <w:webHidden/>
              </w:rPr>
              <w:fldChar w:fldCharType="begin"/>
            </w:r>
            <w:r w:rsidR="00D743F7">
              <w:rPr>
                <w:webHidden/>
              </w:rPr>
              <w:instrText xml:space="preserve"> PAGEREF _Toc215162464 \h </w:instrText>
            </w:r>
            <w:r w:rsidR="00D743F7">
              <w:rPr>
                <w:webHidden/>
              </w:rPr>
            </w:r>
            <w:r w:rsidR="00D743F7">
              <w:rPr>
                <w:webHidden/>
              </w:rPr>
              <w:fldChar w:fldCharType="separate"/>
            </w:r>
            <w:r w:rsidR="00D743F7">
              <w:rPr>
                <w:webHidden/>
              </w:rPr>
              <w:t>3</w:t>
            </w:r>
            <w:r w:rsidR="00D743F7">
              <w:rPr>
                <w:webHidden/>
              </w:rPr>
              <w:fldChar w:fldCharType="end"/>
            </w:r>
          </w:hyperlink>
        </w:p>
        <w:p w14:paraId="73E99730" w14:textId="6EF4387F" w:rsidR="00D743F7" w:rsidRDefault="00D743F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5162465" w:history="1">
            <w:r w:rsidRPr="007A4B45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7A4B45">
              <w:rPr>
                <w:rStyle w:val="aff3"/>
                <w:lang w:val="en-US"/>
              </w:rPr>
              <w:t>X</w:t>
            </w:r>
            <w:r w:rsidRPr="007A4B45">
              <w:rPr>
                <w:rStyle w:val="aff3"/>
              </w:rPr>
              <w:t>од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_Toc215162465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5A0512" w14:textId="1136E975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66" w:history="1">
            <w:r w:rsidRPr="007A4B45">
              <w:rPr>
                <w:rStyle w:val="aff3"/>
                <w:noProof/>
              </w:rPr>
              <w:t>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Исследование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16E77" w14:textId="0D66335A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67" w:history="1">
            <w:r w:rsidRPr="007A4B45">
              <w:rPr>
                <w:rStyle w:val="aff3"/>
                <w:noProof/>
              </w:rPr>
              <w:t>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Программный модуль генерации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7866C" w14:textId="266BBB3B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68" w:history="1">
            <w:r w:rsidRPr="007A4B45">
              <w:rPr>
                <w:rStyle w:val="aff3"/>
                <w:noProof/>
              </w:rPr>
              <w:t>2.3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Реализация протоколов в приложении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CA1B" w14:textId="3DEB3375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69" w:history="1">
            <w:r w:rsidRPr="007A4B45">
              <w:rPr>
                <w:rStyle w:val="aff3"/>
                <w:noProof/>
              </w:rPr>
              <w:t>2.4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Работа протоколов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244CD" w14:textId="63E4A6F2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70" w:history="1">
            <w:r w:rsidRPr="007A4B45">
              <w:rPr>
                <w:rStyle w:val="aff3"/>
                <w:noProof/>
              </w:rPr>
              <w:t>2.5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Параметры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641E4" w14:textId="618D493B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71" w:history="1">
            <w:r w:rsidRPr="007A4B45">
              <w:rPr>
                <w:rStyle w:val="aff3"/>
                <w:noProof/>
              </w:rPr>
              <w:t>2.6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OS fingerprinting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A45D" w14:textId="6D74D48D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72" w:history="1">
            <w:r w:rsidRPr="007A4B45">
              <w:rPr>
                <w:rStyle w:val="aff3"/>
                <w:noProof/>
              </w:rPr>
              <w:t>2.7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Реализация очереди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6A23" w14:textId="6CA57403" w:rsidR="00D743F7" w:rsidRDefault="00D743F7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5162473" w:history="1">
            <w:r w:rsidRPr="007A4B45">
              <w:rPr>
                <w:rStyle w:val="aff3"/>
                <w:noProof/>
              </w:rPr>
              <w:t>2.8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7A4B45">
              <w:rPr>
                <w:rStyle w:val="aff3"/>
                <w:noProof/>
              </w:rPr>
              <w:t>Архитектурные различия ICMP и TCP/UDP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9F34" w14:textId="3511F336" w:rsidR="00D743F7" w:rsidRDefault="00D743F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5162474" w:history="1">
            <w:r w:rsidRPr="007A4B45">
              <w:rPr>
                <w:rStyle w:val="aff3"/>
              </w:rPr>
              <w:t>3.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_Toc215162474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60C433E" w14:textId="330767C8" w:rsidR="00D743F7" w:rsidRDefault="00D743F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5162475" w:history="1">
            <w:r w:rsidRPr="007A4B45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7A4B45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_Toc215162475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F7C6197" w14:textId="2437264F" w:rsidR="00D743F7" w:rsidRDefault="00D743F7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5162476" w:history="1">
            <w:r w:rsidRPr="007A4B45">
              <w:rPr>
                <w:rStyle w:val="aff3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_Toc215162476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CEC4050" w14:textId="7F5A815B" w:rsidR="00FB1C9C" w:rsidRDefault="00FB1C9C">
          <w:r>
            <w:rPr>
              <w:b/>
              <w:bCs/>
            </w:rPr>
            <w:fldChar w:fldCharType="end"/>
          </w:r>
        </w:p>
      </w:sdtContent>
    </w:sdt>
    <w:p w14:paraId="16FA20D9" w14:textId="5CB93360" w:rsidR="00C93DCC" w:rsidRPr="006E6B63" w:rsidRDefault="00C93DCC" w:rsidP="006E6B6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E6B63">
        <w:rPr>
          <w:rFonts w:eastAsia="Times New Roman" w:cs="Times New Roman"/>
          <w:highlight w:val="yellow"/>
        </w:rPr>
        <w:br w:type="page"/>
      </w:r>
    </w:p>
    <w:p w14:paraId="14CAE2A7" w14:textId="77777777" w:rsidR="00601F8B" w:rsidRPr="00D743F7" w:rsidRDefault="00C93DCC" w:rsidP="00D743F7">
      <w:pPr>
        <w:pStyle w:val="1"/>
        <w:rPr>
          <w:szCs w:val="28"/>
        </w:rPr>
      </w:pPr>
      <w:bookmarkStart w:id="1" w:name="_Toc215162464"/>
      <w:r w:rsidRPr="00D743F7">
        <w:rPr>
          <w:szCs w:val="28"/>
        </w:rPr>
        <w:lastRenderedPageBreak/>
        <w:t>Цель работы</w:t>
      </w:r>
      <w:bookmarkEnd w:id="1"/>
    </w:p>
    <w:p w14:paraId="7ED26506" w14:textId="53250EC1" w:rsidR="003C0157" w:rsidRPr="00D743F7" w:rsidRDefault="006E6B63" w:rsidP="00D743F7">
      <w:pPr>
        <w:suppressAutoHyphens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В ходе выполнения лабораторной работы необходимо </w:t>
      </w:r>
      <w:r w:rsidR="007D48F8" w:rsidRPr="00D743F7">
        <w:rPr>
          <w:rFonts w:eastAsia="Times New Roman" w:cs="Times New Roman"/>
        </w:rPr>
        <w:t xml:space="preserve">проанализировать </w:t>
      </w:r>
      <w:r w:rsidR="001A350E" w:rsidRPr="00D743F7">
        <w:rPr>
          <w:rFonts w:eastAsia="Times New Roman" w:cs="Times New Roman"/>
        </w:rPr>
        <w:t>сетевое</w:t>
      </w:r>
      <w:r w:rsidR="003C0157" w:rsidRPr="00D743F7">
        <w:rPr>
          <w:rFonts w:eastAsia="Times New Roman" w:cs="Times New Roman"/>
        </w:rPr>
        <w:t xml:space="preserve"> </w:t>
      </w:r>
      <w:r w:rsidR="007D48F8" w:rsidRPr="00D743F7">
        <w:rPr>
          <w:rFonts w:eastAsia="Times New Roman" w:cs="Times New Roman"/>
        </w:rPr>
        <w:t>соединение</w:t>
      </w:r>
      <w:r w:rsidR="001A350E" w:rsidRPr="00D743F7">
        <w:rPr>
          <w:rFonts w:eastAsia="Times New Roman" w:cs="Times New Roman"/>
        </w:rPr>
        <w:t xml:space="preserve"> и исследовать угрозы связанные с ним</w:t>
      </w:r>
      <w:r w:rsidR="003C0157" w:rsidRPr="00D743F7">
        <w:rPr>
          <w:rFonts w:eastAsia="Times New Roman" w:cs="Times New Roman"/>
        </w:rPr>
        <w:t xml:space="preserve">. В работе </w:t>
      </w:r>
      <w:r w:rsidR="00F475C2" w:rsidRPr="00D743F7">
        <w:rPr>
          <w:rFonts w:eastAsia="Times New Roman" w:cs="Times New Roman"/>
        </w:rPr>
        <w:t xml:space="preserve">также </w:t>
      </w:r>
      <w:r w:rsidR="003C0157" w:rsidRPr="00D743F7">
        <w:rPr>
          <w:rFonts w:eastAsia="Times New Roman" w:cs="Times New Roman"/>
        </w:rPr>
        <w:t>необходимо разработать генератор пакетов, который выполняет следующие функции:</w:t>
      </w:r>
    </w:p>
    <w:p w14:paraId="3F315D40" w14:textId="77777777" w:rsidR="003C0157" w:rsidRPr="00D743F7" w:rsidRDefault="003C0157" w:rsidP="00D743F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 w:rsidRPr="00D743F7">
        <w:rPr>
          <w:rFonts w:eastAsia="Times New Roman" w:cs="Times New Roman"/>
        </w:rPr>
        <w:t>автоматическое определение присутствующих сетевых интерфейсов и возможность выбора пользователем нужного интерфейса;</w:t>
      </w:r>
    </w:p>
    <w:p w14:paraId="63D348B3" w14:textId="77777777" w:rsidR="003C0157" w:rsidRPr="00D743F7" w:rsidRDefault="003C0157" w:rsidP="00D743F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 w:rsidRPr="00D743F7">
        <w:rPr>
          <w:rFonts w:eastAsia="Times New Roman" w:cs="Times New Roman"/>
        </w:rPr>
        <w:t>автоматическое формирование информации пакетов канального уровня (Ethernet 802.3) – MAC-адреса отправителя и MAC-адреса получателя по указанным ip-адресам;</w:t>
      </w:r>
    </w:p>
    <w:p w14:paraId="1544696E" w14:textId="77777777" w:rsidR="0050311B" w:rsidRPr="00D743F7" w:rsidRDefault="003C0157" w:rsidP="00D743F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 w:rsidRPr="00D743F7">
        <w:rPr>
          <w:rFonts w:eastAsia="Times New Roman" w:cs="Times New Roman"/>
        </w:rPr>
        <w:t>предоставлять возможность пользователю заносить в поля протоколов неверных данных (длина, контрольная сумма, фрагментация и т.д.);</w:t>
      </w:r>
    </w:p>
    <w:p w14:paraId="4AB0CAD0" w14:textId="3E426C60" w:rsidR="00C93DCC" w:rsidRPr="00D743F7" w:rsidRDefault="003C0157" w:rsidP="00D743F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 w:rsidRPr="00D743F7">
        <w:rPr>
          <w:rFonts w:eastAsia="Times New Roman" w:cs="Times New Roman"/>
        </w:rPr>
        <w:t>формировать последовательности из сгенерированных сетевых пакетов и осуществлять отправку данных пакетов по выбранному пользователем интерфейсу.</w:t>
      </w:r>
    </w:p>
    <w:p w14:paraId="7B61691F" w14:textId="77777777" w:rsidR="00C93DCC" w:rsidRPr="00D743F7" w:rsidRDefault="00C93DCC" w:rsidP="00D743F7">
      <w:pPr>
        <w:suppressAutoHyphens/>
        <w:rPr>
          <w:rFonts w:eastAsia="Times New Roman" w:cs="Times New Roman"/>
        </w:rPr>
      </w:pPr>
    </w:p>
    <w:p w14:paraId="630AC91D" w14:textId="73407C95" w:rsidR="00C93DCC" w:rsidRDefault="00FB1C9C" w:rsidP="00D743F7">
      <w:pPr>
        <w:pStyle w:val="1"/>
        <w:rPr>
          <w:szCs w:val="28"/>
        </w:rPr>
      </w:pPr>
      <w:bookmarkStart w:id="2" w:name="_Toc215162465"/>
      <w:r w:rsidRPr="00D743F7">
        <w:rPr>
          <w:szCs w:val="28"/>
          <w:lang w:val="en-US"/>
        </w:rPr>
        <w:t>X</w:t>
      </w:r>
      <w:r w:rsidR="006E6B63" w:rsidRPr="00D743F7">
        <w:rPr>
          <w:szCs w:val="28"/>
        </w:rPr>
        <w:t>од решения</w:t>
      </w:r>
      <w:bookmarkEnd w:id="2"/>
    </w:p>
    <w:p w14:paraId="0BF8668E" w14:textId="77777777" w:rsidR="00D743F7" w:rsidRPr="00D743F7" w:rsidRDefault="00D743F7" w:rsidP="00D743F7"/>
    <w:p w14:paraId="2F7EC85C" w14:textId="37633EB5" w:rsidR="00B42B64" w:rsidRDefault="00C466A1" w:rsidP="00D743F7">
      <w:pPr>
        <w:pStyle w:val="21"/>
        <w:rPr>
          <w:szCs w:val="28"/>
        </w:rPr>
      </w:pPr>
      <w:bookmarkStart w:id="3" w:name="_Toc215162466"/>
      <w:r w:rsidRPr="00D743F7">
        <w:rPr>
          <w:szCs w:val="28"/>
        </w:rPr>
        <w:t>Исследование сетевого трафика</w:t>
      </w:r>
      <w:bookmarkEnd w:id="3"/>
    </w:p>
    <w:p w14:paraId="756971CE" w14:textId="77777777" w:rsidR="00D743F7" w:rsidRPr="00D743F7" w:rsidRDefault="00D743F7" w:rsidP="00D743F7"/>
    <w:p w14:paraId="54AAEE97" w14:textId="77777777" w:rsidR="00D743F7" w:rsidRDefault="00D42C7A" w:rsidP="00D743F7">
      <w:pPr>
        <w:rPr>
          <w:rFonts w:cs="Times New Roman"/>
        </w:rPr>
      </w:pPr>
      <w:r w:rsidRPr="00D743F7">
        <w:rPr>
          <w:rFonts w:cs="Times New Roman"/>
        </w:rPr>
        <w:t xml:space="preserve">На виртуальной машине с помощью утилиты </w:t>
      </w:r>
      <w:r w:rsidRPr="00D743F7">
        <w:rPr>
          <w:rFonts w:cs="Times New Roman"/>
          <w:lang w:val="en-US"/>
        </w:rPr>
        <w:t>netcat</w:t>
      </w:r>
      <w:r w:rsidRPr="00D743F7">
        <w:rPr>
          <w:rFonts w:cs="Times New Roman"/>
        </w:rPr>
        <w:t xml:space="preserve"> был запущен сервер, прослушивающий 9000 порт.</w:t>
      </w:r>
      <w:r w:rsidR="00D743F7">
        <w:rPr>
          <w:rFonts w:cs="Times New Roman"/>
        </w:rPr>
        <w:t xml:space="preserve"> </w:t>
      </w:r>
    </w:p>
    <w:p w14:paraId="226EAE9E" w14:textId="77777777" w:rsidR="00D743F7" w:rsidRDefault="00D743F7" w:rsidP="00D743F7">
      <w:pPr>
        <w:rPr>
          <w:rFonts w:cs="Times New Roman"/>
          <w:lang w:val="en-US"/>
        </w:rPr>
      </w:pPr>
      <w:r>
        <w:t xml:space="preserve">Была введена следующая команда: </w:t>
      </w:r>
      <w:r w:rsidR="00D42C7A" w:rsidRPr="00D743F7">
        <w:rPr>
          <w:rFonts w:cs="Times New Roman"/>
        </w:rPr>
        <w:t>nc -l 9000 &gt; data.</w:t>
      </w:r>
      <w:r>
        <w:rPr>
          <w:rFonts w:cs="Times New Roman"/>
        </w:rPr>
        <w:t>tx</w:t>
      </w:r>
      <w:r>
        <w:rPr>
          <w:rFonts w:cs="Times New Roman"/>
          <w:lang w:val="en-US"/>
        </w:rPr>
        <w:t>t</w:t>
      </w:r>
    </w:p>
    <w:p w14:paraId="1AFD8474" w14:textId="77777777" w:rsidR="00D743F7" w:rsidRDefault="00D42C7A" w:rsidP="00D743F7">
      <w:pPr>
        <w:rPr>
          <w:rFonts w:cs="Times New Roman"/>
        </w:rPr>
      </w:pPr>
      <w:r w:rsidRPr="00D743F7">
        <w:rPr>
          <w:rFonts w:cs="Times New Roman"/>
        </w:rPr>
        <w:t>С х</w:t>
      </w:r>
      <w:r w:rsidR="00D743F7">
        <w:rPr>
          <w:rFonts w:cs="Times New Roman"/>
        </w:rPr>
        <w:t xml:space="preserve">оста был отправлен файл на 13КБ с помощью следующей команды: </w:t>
      </w:r>
      <w:r w:rsidRPr="00D743F7">
        <w:rPr>
          <w:rFonts w:eastAsia="Times New Roman" w:cs="Times New Roman"/>
          <w:lang w:val="en-US"/>
        </w:rPr>
        <w:t>ncat</w:t>
      </w:r>
      <w:r w:rsidRPr="00D743F7">
        <w:rPr>
          <w:rFonts w:eastAsia="Times New Roman" w:cs="Times New Roman"/>
        </w:rPr>
        <w:t xml:space="preserve"> 192.168.85.128 9000 &lt; </w:t>
      </w:r>
      <w:r w:rsidRPr="00D743F7">
        <w:rPr>
          <w:rFonts w:eastAsia="Times New Roman" w:cs="Times New Roman"/>
          <w:lang w:val="en-US"/>
        </w:rPr>
        <w:t>C</w:t>
      </w:r>
      <w:r w:rsidRPr="00D743F7">
        <w:rPr>
          <w:rFonts w:eastAsia="Times New Roman" w:cs="Times New Roman"/>
        </w:rPr>
        <w:t>:\</w:t>
      </w:r>
      <w:r w:rsidRPr="00D743F7">
        <w:rPr>
          <w:rFonts w:eastAsia="Times New Roman" w:cs="Times New Roman"/>
          <w:lang w:val="en-US"/>
        </w:rPr>
        <w:t>Users</w:t>
      </w:r>
      <w:r w:rsidRPr="00D743F7">
        <w:rPr>
          <w:rFonts w:eastAsia="Times New Roman" w:cs="Times New Roman"/>
        </w:rPr>
        <w:t>\</w:t>
      </w:r>
      <w:r w:rsidRPr="00D743F7">
        <w:rPr>
          <w:rFonts w:eastAsia="Times New Roman" w:cs="Times New Roman"/>
          <w:lang w:val="en-US"/>
        </w:rPr>
        <w:t>user</w:t>
      </w:r>
      <w:r w:rsidRPr="00D743F7">
        <w:rPr>
          <w:rFonts w:eastAsia="Times New Roman" w:cs="Times New Roman"/>
        </w:rPr>
        <w:t>1\</w:t>
      </w:r>
      <w:r w:rsidRPr="00D743F7">
        <w:rPr>
          <w:rFonts w:eastAsia="Times New Roman" w:cs="Times New Roman"/>
          <w:lang w:val="en-US"/>
        </w:rPr>
        <w:t>Desktop</w:t>
      </w:r>
      <w:r w:rsidRPr="00D743F7">
        <w:rPr>
          <w:rFonts w:eastAsia="Times New Roman" w:cs="Times New Roman"/>
        </w:rPr>
        <w:t>\</w:t>
      </w:r>
      <w:r w:rsidRPr="00D743F7">
        <w:rPr>
          <w:rFonts w:eastAsia="Times New Roman" w:cs="Times New Roman"/>
          <w:lang w:val="en-US"/>
        </w:rPr>
        <w:t>myfile</w:t>
      </w:r>
      <w:r w:rsidRPr="00D743F7">
        <w:rPr>
          <w:rFonts w:eastAsia="Times New Roman" w:cs="Times New Roman"/>
        </w:rPr>
        <w:t>.</w:t>
      </w:r>
      <w:r w:rsidRPr="00D743F7">
        <w:rPr>
          <w:rFonts w:eastAsia="Times New Roman" w:cs="Times New Roman"/>
          <w:lang w:val="en-US"/>
        </w:rPr>
        <w:t>txt</w:t>
      </w:r>
    </w:p>
    <w:p w14:paraId="222BCB4E" w14:textId="1169981E" w:rsidR="00571FFC" w:rsidRPr="00D743F7" w:rsidRDefault="00D42C7A" w:rsidP="00D743F7">
      <w:pPr>
        <w:rPr>
          <w:rFonts w:cs="Times New Roman"/>
        </w:rPr>
      </w:pPr>
      <w:r w:rsidRPr="00D743F7">
        <w:rPr>
          <w:rFonts w:cs="Times New Roman"/>
        </w:rPr>
        <w:t xml:space="preserve">В </w:t>
      </w:r>
      <w:r w:rsidRPr="00D743F7">
        <w:rPr>
          <w:rFonts w:cs="Times New Roman"/>
          <w:lang w:val="en-US"/>
        </w:rPr>
        <w:t>wireshark</w:t>
      </w:r>
      <w:r w:rsidRPr="00D743F7">
        <w:rPr>
          <w:rFonts w:cs="Times New Roman"/>
        </w:rPr>
        <w:t xml:space="preserve"> был зафиксирован процесс передачи файла.</w:t>
      </w:r>
    </w:p>
    <w:p w14:paraId="4EEACA9F" w14:textId="74A73C32" w:rsidR="00446FE3" w:rsidRPr="00D743F7" w:rsidRDefault="00D42C7A" w:rsidP="00D743F7">
      <w:pPr>
        <w:pStyle w:val="ab"/>
        <w:rPr>
          <w:szCs w:val="28"/>
        </w:rPr>
      </w:pPr>
      <w:r w:rsidRPr="00D743F7">
        <w:rPr>
          <w:noProof/>
          <w:szCs w:val="28"/>
        </w:rPr>
        <w:lastRenderedPageBreak/>
        <w:drawing>
          <wp:inline distT="0" distB="0" distL="0" distR="0" wp14:anchorId="407ADF39" wp14:editId="44D2520B">
            <wp:extent cx="5962956" cy="12637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11D" w:rsidRPr="00D743F7">
        <w:rPr>
          <w:szCs w:val="28"/>
        </w:rPr>
        <w:t xml:space="preserve">Рисунок </w:t>
      </w:r>
      <w:r w:rsidR="00446FE3" w:rsidRPr="00D743F7">
        <w:rPr>
          <w:szCs w:val="28"/>
        </w:rPr>
        <w:t>3.</w:t>
      </w:r>
      <w:r w:rsidR="00B9611D" w:rsidRPr="00D743F7">
        <w:rPr>
          <w:szCs w:val="28"/>
        </w:rPr>
        <w:t xml:space="preserve"> </w:t>
      </w:r>
      <w:r w:rsidR="00446FE3" w:rsidRPr="00D743F7">
        <w:rPr>
          <w:szCs w:val="28"/>
        </w:rPr>
        <w:t xml:space="preserve">Процесс передачи файлов в </w:t>
      </w:r>
      <w:r w:rsidR="00446FE3" w:rsidRPr="00D743F7">
        <w:rPr>
          <w:szCs w:val="28"/>
          <w:lang w:val="en-US"/>
        </w:rPr>
        <w:t>wireshark</w:t>
      </w:r>
    </w:p>
    <w:p w14:paraId="6AA84F3F" w14:textId="77777777" w:rsidR="00446FE3" w:rsidRPr="00D743F7" w:rsidRDefault="00446FE3" w:rsidP="00D743F7">
      <w:pPr>
        <w:rPr>
          <w:rFonts w:cs="Times New Roman"/>
        </w:rPr>
      </w:pPr>
    </w:p>
    <w:p w14:paraId="4CC656D6" w14:textId="77777777" w:rsidR="00D42C7A" w:rsidRPr="00D743F7" w:rsidRDefault="003205E7" w:rsidP="00D743F7">
      <w:pPr>
        <w:ind w:firstLine="0"/>
        <w:rPr>
          <w:rFonts w:cs="Times New Roman"/>
        </w:rPr>
      </w:pPr>
      <w:r w:rsidRPr="00D743F7">
        <w:rPr>
          <w:rFonts w:cs="Times New Roman"/>
        </w:rPr>
        <w:tab/>
      </w:r>
      <w:r w:rsidR="00D42C7A" w:rsidRPr="00D743F7">
        <w:rPr>
          <w:rFonts w:cs="Times New Roman"/>
        </w:rPr>
        <w:tab/>
        <w:t xml:space="preserve">Значение параметров и полей </w:t>
      </w:r>
      <w:r w:rsidR="00D42C7A" w:rsidRPr="00D743F7">
        <w:rPr>
          <w:rFonts w:cs="Times New Roman"/>
          <w:lang w:val="en-US"/>
        </w:rPr>
        <w:t>tcp</w:t>
      </w:r>
      <w:r w:rsidR="00D42C7A" w:rsidRPr="00D743F7">
        <w:rPr>
          <w:rFonts w:cs="Times New Roman"/>
        </w:rPr>
        <w:t>-пакетов представлены в таблице ниже.</w:t>
      </w:r>
    </w:p>
    <w:p w14:paraId="6FFE3A96" w14:textId="77777777" w:rsidR="00D42C7A" w:rsidRPr="00D743F7" w:rsidRDefault="00D42C7A" w:rsidP="00D743F7">
      <w:pPr>
        <w:jc w:val="center"/>
        <w:rPr>
          <w:rFonts w:cs="Times New Roman"/>
        </w:rPr>
      </w:pPr>
      <w:r w:rsidRPr="00D743F7">
        <w:rPr>
          <w:rFonts w:cs="Times New Roman"/>
        </w:rPr>
        <w:t xml:space="preserve">Таблица </w:t>
      </w:r>
      <w:r w:rsidRPr="00D743F7">
        <w:rPr>
          <w:rFonts w:cs="Times New Roman"/>
        </w:rPr>
        <w:fldChar w:fldCharType="begin"/>
      </w:r>
      <w:r w:rsidRPr="00D743F7">
        <w:rPr>
          <w:rFonts w:cs="Times New Roman"/>
        </w:rPr>
        <w:instrText xml:space="preserve"> SEQ Таблица \* ARABIC </w:instrText>
      </w:r>
      <w:r w:rsidRPr="00D743F7">
        <w:rPr>
          <w:rFonts w:cs="Times New Roman"/>
        </w:rPr>
        <w:fldChar w:fldCharType="separate"/>
      </w:r>
      <w:r w:rsidRPr="00D743F7">
        <w:rPr>
          <w:rFonts w:cs="Times New Roman"/>
          <w:noProof/>
        </w:rPr>
        <w:t>1</w:t>
      </w:r>
      <w:r w:rsidRPr="00D743F7">
        <w:rPr>
          <w:rFonts w:cs="Times New Roman"/>
        </w:rPr>
        <w:fldChar w:fldCharType="end"/>
      </w:r>
      <w:r w:rsidRPr="00D743F7">
        <w:rPr>
          <w:rFonts w:cs="Times New Roman"/>
        </w:rPr>
        <w:t xml:space="preserve"> – Заголовок </w:t>
      </w:r>
      <w:r w:rsidRPr="00D743F7">
        <w:rPr>
          <w:rFonts w:cs="Times New Roman"/>
          <w:lang w:val="en-US"/>
        </w:rPr>
        <w:t>tcp</w:t>
      </w:r>
      <w:r w:rsidRPr="00D743F7">
        <w:rPr>
          <w:rFonts w:cs="Times New Roman"/>
        </w:rPr>
        <w:t>-пакета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99"/>
        <w:gridCol w:w="6746"/>
      </w:tblGrid>
      <w:tr w:rsidR="00D42C7A" w:rsidRPr="00D743F7" w14:paraId="451D7169" w14:textId="77777777" w:rsidTr="00560A53">
        <w:trPr>
          <w:tblHeader/>
        </w:trPr>
        <w:tc>
          <w:tcPr>
            <w:tcW w:w="2689" w:type="dxa"/>
          </w:tcPr>
          <w:p w14:paraId="071A8D73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Параметр</w:t>
            </w:r>
          </w:p>
        </w:tc>
        <w:tc>
          <w:tcPr>
            <w:tcW w:w="7223" w:type="dxa"/>
          </w:tcPr>
          <w:p w14:paraId="20B1191F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Описание</w:t>
            </w:r>
          </w:p>
        </w:tc>
      </w:tr>
      <w:tr w:rsidR="00D42C7A" w:rsidRPr="00D743F7" w14:paraId="1DDE623B" w14:textId="77777777" w:rsidTr="00560A53">
        <w:tc>
          <w:tcPr>
            <w:tcW w:w="2689" w:type="dxa"/>
          </w:tcPr>
          <w:p w14:paraId="159496FF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Src port</w:t>
            </w:r>
          </w:p>
        </w:tc>
        <w:tc>
          <w:tcPr>
            <w:tcW w:w="7223" w:type="dxa"/>
          </w:tcPr>
          <w:p w14:paraId="007183EA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Порт источника</w:t>
            </w:r>
          </w:p>
        </w:tc>
      </w:tr>
      <w:tr w:rsidR="00D42C7A" w:rsidRPr="00D743F7" w14:paraId="04BF5389" w14:textId="77777777" w:rsidTr="00560A53">
        <w:tc>
          <w:tcPr>
            <w:tcW w:w="2689" w:type="dxa"/>
          </w:tcPr>
          <w:p w14:paraId="776B2A14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Dst port</w:t>
            </w:r>
          </w:p>
        </w:tc>
        <w:tc>
          <w:tcPr>
            <w:tcW w:w="7223" w:type="dxa"/>
          </w:tcPr>
          <w:p w14:paraId="653A32E4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Порт назначения</w:t>
            </w:r>
          </w:p>
        </w:tc>
      </w:tr>
      <w:tr w:rsidR="00D42C7A" w:rsidRPr="00D743F7" w14:paraId="1BF9E0B4" w14:textId="77777777" w:rsidTr="00560A53">
        <w:tc>
          <w:tcPr>
            <w:tcW w:w="2689" w:type="dxa"/>
          </w:tcPr>
          <w:p w14:paraId="3AF4682A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Sequence number</w:t>
            </w:r>
          </w:p>
        </w:tc>
        <w:tc>
          <w:tcPr>
            <w:tcW w:w="7223" w:type="dxa"/>
          </w:tcPr>
          <w:p w14:paraId="4D4CF257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Номер первого байта сегмента данных гарантирует, что данные принимаются в надлежащем порядке путем упорядоченного сегментирования и повторной сборки их на принимающей стороне.</w:t>
            </w:r>
          </w:p>
        </w:tc>
      </w:tr>
      <w:tr w:rsidR="00D42C7A" w:rsidRPr="00D743F7" w14:paraId="0721D2F1" w14:textId="77777777" w:rsidTr="00560A53">
        <w:tc>
          <w:tcPr>
            <w:tcW w:w="2689" w:type="dxa"/>
          </w:tcPr>
          <w:p w14:paraId="5C2E1ED9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  <w:lang w:val="en-US"/>
              </w:rPr>
              <w:t>Acknowledge</w:t>
            </w:r>
            <w:r w:rsidRPr="00D743F7">
              <w:rPr>
                <w:rFonts w:cs="Times New Roman"/>
              </w:rPr>
              <w:t xml:space="preserve"> </w:t>
            </w:r>
            <w:r w:rsidRPr="00D743F7">
              <w:rPr>
                <w:rFonts w:cs="Times New Roman"/>
                <w:lang w:val="en-US"/>
              </w:rPr>
              <w:t>number</w:t>
            </w:r>
          </w:p>
        </w:tc>
        <w:tc>
          <w:tcPr>
            <w:tcW w:w="7223" w:type="dxa"/>
          </w:tcPr>
          <w:p w14:paraId="70625348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Содержит следующий ожидаемый номер и подтверждает обратную связь вплоть до этого.</w:t>
            </w:r>
          </w:p>
        </w:tc>
      </w:tr>
      <w:tr w:rsidR="00D42C7A" w:rsidRPr="00D743F7" w14:paraId="707A09F6" w14:textId="77777777" w:rsidTr="00560A53">
        <w:tc>
          <w:tcPr>
            <w:tcW w:w="2689" w:type="dxa"/>
          </w:tcPr>
          <w:p w14:paraId="37A61CAD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 xml:space="preserve">Data offset </w:t>
            </w:r>
          </w:p>
        </w:tc>
        <w:tc>
          <w:tcPr>
            <w:tcW w:w="7223" w:type="dxa"/>
          </w:tcPr>
          <w:p w14:paraId="7AA6EA5E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Определяет размер заголовка пакета TCP в 4-байтных (4-октетных) словах.</w:t>
            </w:r>
          </w:p>
        </w:tc>
      </w:tr>
      <w:tr w:rsidR="00D42C7A" w:rsidRPr="00D743F7" w14:paraId="028CC289" w14:textId="77777777" w:rsidTr="00560A53">
        <w:tc>
          <w:tcPr>
            <w:tcW w:w="2689" w:type="dxa"/>
          </w:tcPr>
          <w:p w14:paraId="14DD1F47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Control Flags (9 bits):</w:t>
            </w:r>
          </w:p>
          <w:p w14:paraId="0205927B" w14:textId="77777777" w:rsidR="00D42C7A" w:rsidRPr="00D743F7" w:rsidRDefault="00D42C7A" w:rsidP="00D743F7">
            <w:pPr>
              <w:pStyle w:val="af5"/>
              <w:numPr>
                <w:ilvl w:val="0"/>
                <w:numId w:val="30"/>
              </w:numPr>
              <w:rPr>
                <w:rFonts w:cs="Times New Roman"/>
              </w:rPr>
            </w:pPr>
            <w:r w:rsidRPr="00D743F7">
              <w:rPr>
                <w:rFonts w:cs="Times New Roman"/>
              </w:rPr>
              <w:t>URG</w:t>
            </w:r>
          </w:p>
          <w:p w14:paraId="2AD12831" w14:textId="77777777" w:rsidR="00D42C7A" w:rsidRPr="00D743F7" w:rsidRDefault="00D42C7A" w:rsidP="00D743F7">
            <w:pPr>
              <w:pStyle w:val="af5"/>
              <w:numPr>
                <w:ilvl w:val="0"/>
                <w:numId w:val="30"/>
              </w:numPr>
              <w:rPr>
                <w:rFonts w:cs="Times New Roman"/>
              </w:rPr>
            </w:pPr>
            <w:r w:rsidRPr="00D743F7">
              <w:rPr>
                <w:rFonts w:cs="Times New Roman"/>
              </w:rPr>
              <w:t>ACK</w:t>
            </w:r>
          </w:p>
          <w:p w14:paraId="34FF996D" w14:textId="77777777" w:rsidR="00D42C7A" w:rsidRPr="00D743F7" w:rsidRDefault="00D42C7A" w:rsidP="00D743F7">
            <w:pPr>
              <w:pStyle w:val="af5"/>
              <w:numPr>
                <w:ilvl w:val="0"/>
                <w:numId w:val="30"/>
              </w:numPr>
              <w:rPr>
                <w:rFonts w:cs="Times New Roman"/>
              </w:rPr>
            </w:pPr>
            <w:r w:rsidRPr="00D743F7">
              <w:rPr>
                <w:rFonts w:cs="Times New Roman"/>
              </w:rPr>
              <w:t>PSH</w:t>
            </w:r>
          </w:p>
          <w:p w14:paraId="4CADA8DD" w14:textId="77777777" w:rsidR="00D42C7A" w:rsidRPr="00D743F7" w:rsidRDefault="00D42C7A" w:rsidP="00D743F7">
            <w:pPr>
              <w:pStyle w:val="af5"/>
              <w:numPr>
                <w:ilvl w:val="0"/>
                <w:numId w:val="30"/>
              </w:numPr>
              <w:rPr>
                <w:rFonts w:cs="Times New Roman"/>
              </w:rPr>
            </w:pPr>
            <w:r w:rsidRPr="00D743F7">
              <w:rPr>
                <w:rFonts w:cs="Times New Roman"/>
              </w:rPr>
              <w:t>RST</w:t>
            </w:r>
          </w:p>
          <w:p w14:paraId="3D33FDF4" w14:textId="77777777" w:rsidR="00D42C7A" w:rsidRPr="00D743F7" w:rsidRDefault="00D42C7A" w:rsidP="00D743F7">
            <w:pPr>
              <w:pStyle w:val="af5"/>
              <w:numPr>
                <w:ilvl w:val="0"/>
                <w:numId w:val="30"/>
              </w:numPr>
              <w:rPr>
                <w:rFonts w:cs="Times New Roman"/>
              </w:rPr>
            </w:pPr>
            <w:r w:rsidRPr="00D743F7">
              <w:rPr>
                <w:rFonts w:cs="Times New Roman"/>
              </w:rPr>
              <w:t>SYN</w:t>
            </w:r>
          </w:p>
          <w:p w14:paraId="0EA2410D" w14:textId="77777777" w:rsidR="00D42C7A" w:rsidRPr="00D743F7" w:rsidRDefault="00D42C7A" w:rsidP="00D743F7">
            <w:pPr>
              <w:pStyle w:val="af5"/>
              <w:numPr>
                <w:ilvl w:val="0"/>
                <w:numId w:val="30"/>
              </w:numPr>
              <w:rPr>
                <w:rFonts w:cs="Times New Roman"/>
              </w:rPr>
            </w:pPr>
            <w:r w:rsidRPr="00D743F7">
              <w:rPr>
                <w:rFonts w:cs="Times New Roman"/>
              </w:rPr>
              <w:t>FIN</w:t>
            </w:r>
          </w:p>
        </w:tc>
        <w:tc>
          <w:tcPr>
            <w:tcW w:w="7223" w:type="dxa"/>
          </w:tcPr>
          <w:p w14:paraId="01A6472C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Управляющие флаги для регулирования обмена данными. Некоторые из важных флагов включают в себя:</w:t>
            </w:r>
          </w:p>
          <w:p w14:paraId="63052658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SYN: отвечает за соединение отправителя и получателя.</w:t>
            </w:r>
          </w:p>
          <w:p w14:paraId="579CE31F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ACK: подтверждение того, что отправитель получил данные.</w:t>
            </w:r>
          </w:p>
          <w:p w14:paraId="38C209CF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FIN: сообщает, завершено ли TCP-соединение или нет.</w:t>
            </w:r>
          </w:p>
          <w:p w14:paraId="06FF131C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lastRenderedPageBreak/>
              <w:t>RST: используется для сброса соединения при возникновении ошибки.</w:t>
            </w:r>
          </w:p>
        </w:tc>
      </w:tr>
      <w:tr w:rsidR="00D42C7A" w:rsidRPr="00D743F7" w14:paraId="1A62B68D" w14:textId="77777777" w:rsidTr="00560A53">
        <w:tc>
          <w:tcPr>
            <w:tcW w:w="2689" w:type="dxa"/>
          </w:tcPr>
          <w:p w14:paraId="6D0FBF6F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lastRenderedPageBreak/>
              <w:t>TCP Window</w:t>
            </w:r>
          </w:p>
        </w:tc>
        <w:tc>
          <w:tcPr>
            <w:tcW w:w="7223" w:type="dxa"/>
          </w:tcPr>
          <w:p w14:paraId="102FF1FA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Количество байт данных начиная с последнего номера подтверждения, которые может принять отправитель данного пакета.</w:t>
            </w:r>
          </w:p>
        </w:tc>
      </w:tr>
      <w:tr w:rsidR="00D42C7A" w:rsidRPr="00D743F7" w14:paraId="7BF70E0E" w14:textId="77777777" w:rsidTr="00560A53">
        <w:tc>
          <w:tcPr>
            <w:tcW w:w="2689" w:type="dxa"/>
          </w:tcPr>
          <w:p w14:paraId="5801F193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Checksum</w:t>
            </w:r>
          </w:p>
        </w:tc>
        <w:tc>
          <w:tcPr>
            <w:tcW w:w="7223" w:type="dxa"/>
          </w:tcPr>
          <w:p w14:paraId="5D9D70A3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Показывает, был ли заголовок поврежден во время транспортировки.</w:t>
            </w:r>
          </w:p>
        </w:tc>
      </w:tr>
      <w:tr w:rsidR="00D42C7A" w:rsidRPr="00D743F7" w14:paraId="70140CFE" w14:textId="77777777" w:rsidTr="00560A53">
        <w:tc>
          <w:tcPr>
            <w:tcW w:w="2689" w:type="dxa"/>
          </w:tcPr>
          <w:p w14:paraId="4FE31E0E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Urgent pointer</w:t>
            </w:r>
          </w:p>
        </w:tc>
        <w:tc>
          <w:tcPr>
            <w:tcW w:w="7223" w:type="dxa"/>
          </w:tcPr>
          <w:p w14:paraId="5704D960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16-битовое значение положительного смещения от порядкового номера в данном сегменте. Это поле указывает порядковый номер октета, которым заканчиваются важные (urgent) данные. Поле принимается во внимание только для пакетов с установленным флагом URG.</w:t>
            </w:r>
          </w:p>
        </w:tc>
      </w:tr>
      <w:tr w:rsidR="00D42C7A" w:rsidRPr="00D743F7" w14:paraId="1278AF46" w14:textId="77777777" w:rsidTr="00560A53">
        <w:tc>
          <w:tcPr>
            <w:tcW w:w="2689" w:type="dxa"/>
          </w:tcPr>
          <w:p w14:paraId="4C43534D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Options</w:t>
            </w:r>
          </w:p>
        </w:tc>
        <w:tc>
          <w:tcPr>
            <w:tcW w:w="7223" w:type="dxa"/>
          </w:tcPr>
          <w:p w14:paraId="4DDF8185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Могут применяться в некоторых случаях для расширения протокола.</w:t>
            </w:r>
          </w:p>
        </w:tc>
      </w:tr>
      <w:tr w:rsidR="00D42C7A" w:rsidRPr="00D743F7" w14:paraId="30C600C2" w14:textId="77777777" w:rsidTr="00560A53">
        <w:tc>
          <w:tcPr>
            <w:tcW w:w="2689" w:type="dxa"/>
          </w:tcPr>
          <w:p w14:paraId="3AE8CFBF" w14:textId="77777777" w:rsidR="00D42C7A" w:rsidRPr="00D743F7" w:rsidRDefault="00D42C7A" w:rsidP="00D743F7">
            <w:pPr>
              <w:ind w:firstLine="0"/>
              <w:rPr>
                <w:rFonts w:cs="Times New Roman"/>
                <w:lang w:val="en-US"/>
              </w:rPr>
            </w:pPr>
            <w:r w:rsidRPr="00D743F7">
              <w:rPr>
                <w:rFonts w:cs="Times New Roman"/>
                <w:lang w:val="en-US"/>
              </w:rPr>
              <w:t>Data</w:t>
            </w:r>
          </w:p>
        </w:tc>
        <w:tc>
          <w:tcPr>
            <w:tcW w:w="7223" w:type="dxa"/>
          </w:tcPr>
          <w:p w14:paraId="10769886" w14:textId="77777777" w:rsidR="00D42C7A" w:rsidRPr="00D743F7" w:rsidRDefault="00D42C7A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Передаваемые данные</w:t>
            </w:r>
          </w:p>
        </w:tc>
      </w:tr>
    </w:tbl>
    <w:p w14:paraId="6772A09F" w14:textId="7D798623" w:rsidR="00D42C7A" w:rsidRPr="00D743F7" w:rsidRDefault="00D42C7A" w:rsidP="00D743F7">
      <w:pPr>
        <w:ind w:firstLine="0"/>
        <w:rPr>
          <w:rFonts w:cs="Times New Roman"/>
        </w:rPr>
      </w:pPr>
    </w:p>
    <w:p w14:paraId="51C7BC31" w14:textId="7AF45A5B" w:rsidR="006D6FE0" w:rsidRPr="00D743F7" w:rsidRDefault="0023102C" w:rsidP="00D743F7">
      <w:pPr>
        <w:ind w:firstLine="0"/>
        <w:rPr>
          <w:rFonts w:cs="Times New Roman"/>
        </w:rPr>
      </w:pPr>
      <w:r w:rsidRPr="00D743F7">
        <w:rPr>
          <w:rFonts w:cs="Times New Roman"/>
        </w:rPr>
        <w:br/>
      </w:r>
    </w:p>
    <w:p w14:paraId="33230A5C" w14:textId="0603B66B" w:rsidR="0021257D" w:rsidRDefault="00FE28AB" w:rsidP="00D743F7">
      <w:pPr>
        <w:pStyle w:val="21"/>
        <w:rPr>
          <w:szCs w:val="28"/>
        </w:rPr>
      </w:pPr>
      <w:bookmarkStart w:id="4" w:name="_Toc215162467"/>
      <w:r w:rsidRPr="00D743F7">
        <w:rPr>
          <w:szCs w:val="28"/>
        </w:rPr>
        <w:t>Программный модуль генерации пакетов</w:t>
      </w:r>
      <w:bookmarkEnd w:id="4"/>
    </w:p>
    <w:p w14:paraId="5779E07D" w14:textId="77777777" w:rsidR="00D743F7" w:rsidRPr="00D743F7" w:rsidRDefault="00D743F7" w:rsidP="00D743F7"/>
    <w:p w14:paraId="0912AADB" w14:textId="1F26BB6A" w:rsidR="006D6FE0" w:rsidRPr="00D743F7" w:rsidRDefault="00D42C7A" w:rsidP="00D743F7">
      <w:pPr>
        <w:suppressAutoHyphens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Для разработки графического приложения генератора пакетов был выбран фреймворк Tkinter, который обеспечивает создание удобного и легковесного пользовательского интерфейса. Для получения информации о сетевых интерфейсах используется библиотека netifaces, позволяющая работать с адресами и интерфейсами операционной системы. Основной функционал создания и отправки сетевых пакетов реализован с помощью библиотеки Scapy, которая предоставляет широкие возможности для </w:t>
      </w:r>
      <w:r w:rsidRPr="00D743F7">
        <w:rPr>
          <w:rFonts w:eastAsia="Times New Roman" w:cs="Times New Roman"/>
        </w:rPr>
        <w:lastRenderedPageBreak/>
        <w:t>конструирования, модификации и отправки сетевых пакетов различных протоколов.</w:t>
      </w:r>
    </w:p>
    <w:p w14:paraId="0D170BD7" w14:textId="4E8161BE" w:rsidR="00F254ED" w:rsidRPr="00D743F7" w:rsidRDefault="003916AC" w:rsidP="00D743F7">
      <w:pPr>
        <w:suppressAutoHyphens/>
        <w:ind w:firstLine="0"/>
        <w:rPr>
          <w:rFonts w:eastAsia="Times New Roman" w:cs="Times New Roman"/>
        </w:rPr>
      </w:pPr>
      <w:r w:rsidRPr="00D743F7">
        <w:rPr>
          <w:rFonts w:eastAsia="Times New Roman" w:cs="Times New Roman"/>
        </w:rPr>
        <w:drawing>
          <wp:inline distT="0" distB="0" distL="0" distR="0" wp14:anchorId="548F9ABA" wp14:editId="4FA4A9A1">
            <wp:extent cx="5940425" cy="3726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CCB7" w14:textId="2B44F1AC" w:rsidR="00481CFE" w:rsidRPr="00D743F7" w:rsidRDefault="00481CFE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>Рисунок 4. Внешний вид программы генератора пакетов</w:t>
      </w:r>
    </w:p>
    <w:p w14:paraId="111234D3" w14:textId="1B01F8B1" w:rsidR="003E78EF" w:rsidRPr="00D743F7" w:rsidRDefault="003E78EF" w:rsidP="00D743F7">
      <w:pPr>
        <w:suppressAutoHyphens/>
        <w:ind w:firstLine="0"/>
        <w:rPr>
          <w:rFonts w:eastAsia="Times New Roman" w:cs="Times New Roman"/>
        </w:rPr>
      </w:pPr>
    </w:p>
    <w:p w14:paraId="02329C5E" w14:textId="17FA930B" w:rsidR="00D273C7" w:rsidRDefault="00D42C7A" w:rsidP="00D743F7">
      <w:pPr>
        <w:pStyle w:val="21"/>
        <w:rPr>
          <w:szCs w:val="28"/>
        </w:rPr>
      </w:pPr>
      <w:bookmarkStart w:id="5" w:name="_Toc215162468"/>
      <w:r w:rsidRPr="00D743F7">
        <w:rPr>
          <w:szCs w:val="28"/>
        </w:rPr>
        <w:t>Реализация протоколов в приложении</w:t>
      </w:r>
      <w:bookmarkEnd w:id="5"/>
    </w:p>
    <w:p w14:paraId="02E7BDEE" w14:textId="77777777" w:rsidR="00D743F7" w:rsidRPr="00D743F7" w:rsidRDefault="00D743F7" w:rsidP="00D743F7"/>
    <w:p w14:paraId="61699282" w14:textId="29E27462" w:rsidR="003E78EF" w:rsidRPr="00D743F7" w:rsidRDefault="003E78EF" w:rsidP="00D743F7">
      <w:pPr>
        <w:rPr>
          <w:rFonts w:cs="Times New Roman"/>
        </w:rPr>
      </w:pPr>
      <w:r w:rsidRPr="00D743F7">
        <w:rPr>
          <w:rFonts w:cs="Times New Roman"/>
        </w:rPr>
        <w:t>В приложении реализована поддержка следующих сетевых протоколов: IP, TCP, UDP и ICMP. Каждый протокол представлен в виде соответствующих</w:t>
      </w:r>
      <w:r w:rsidRPr="00D743F7">
        <w:rPr>
          <w:rFonts w:cs="Times New Roman"/>
          <w:b/>
        </w:rPr>
        <w:t xml:space="preserve"> </w:t>
      </w:r>
      <w:r w:rsidRPr="00D743F7">
        <w:rPr>
          <w:rFonts w:cs="Times New Roman"/>
        </w:rPr>
        <w:t>заголовков с возможностью настройки ключевых параметров через графический интерфейс.</w:t>
      </w:r>
    </w:p>
    <w:p w14:paraId="576BCAF8" w14:textId="0898D10C" w:rsidR="003E78EF" w:rsidRPr="00D743F7" w:rsidRDefault="003E78EF" w:rsidP="00D743F7">
      <w:pPr>
        <w:pStyle w:val="af5"/>
        <w:numPr>
          <w:ilvl w:val="0"/>
          <w:numId w:val="34"/>
        </w:numPr>
        <w:rPr>
          <w:rFonts w:cs="Times New Roman"/>
        </w:rPr>
      </w:pPr>
      <w:r w:rsidRPr="00D743F7">
        <w:rPr>
          <w:rFonts w:cs="Times New Roman"/>
        </w:rPr>
        <w:t>Протокол IP отвечает за маршрутизацию пакетов между сетями, обеспечивает логическую адресацию, контроль целостности и управление временем жизни пакета (TTL).</w:t>
      </w:r>
    </w:p>
    <w:p w14:paraId="483D9DB8" w14:textId="77777777" w:rsidR="003E78EF" w:rsidRPr="00D743F7" w:rsidRDefault="003E78EF" w:rsidP="00D743F7">
      <w:pPr>
        <w:pStyle w:val="af5"/>
        <w:numPr>
          <w:ilvl w:val="0"/>
          <w:numId w:val="34"/>
        </w:numPr>
        <w:rPr>
          <w:rFonts w:cs="Times New Roman"/>
        </w:rPr>
      </w:pPr>
      <w:r w:rsidRPr="00D743F7">
        <w:rPr>
          <w:rFonts w:cs="Times New Roman"/>
        </w:rPr>
        <w:t>Транспортные протоколы TCP и UDP обеспечивают передачу данных между приложениями:</w:t>
      </w:r>
    </w:p>
    <w:p w14:paraId="522E2004" w14:textId="77777777" w:rsidR="003E78EF" w:rsidRPr="00D743F7" w:rsidRDefault="003E78EF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 xml:space="preserve">TCP (Transmission Control Protocol) — ориентирован на соединение, обеспечивает надежную доставку данных, </w:t>
      </w:r>
      <w:r w:rsidRPr="00D743F7">
        <w:rPr>
          <w:rFonts w:cs="Times New Roman"/>
        </w:rPr>
        <w:lastRenderedPageBreak/>
        <w:t>управление потоком, контроль ошибок и синхронизацию с помощью флагов (SYN, ACK, FIN и др.).</w:t>
      </w:r>
    </w:p>
    <w:p w14:paraId="36162FDB" w14:textId="77777777" w:rsidR="003E78EF" w:rsidRPr="00D743F7" w:rsidRDefault="003E78EF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UDP (User Datagram Protocol) — менее надежный, без установления соединения, используется для быстрой передачи данных с минимальной задержкой.</w:t>
      </w:r>
    </w:p>
    <w:p w14:paraId="1C1B58C4" w14:textId="76F8A320" w:rsidR="003E78EF" w:rsidRPr="00D743F7" w:rsidRDefault="003E78EF" w:rsidP="00D743F7">
      <w:pPr>
        <w:pStyle w:val="af5"/>
        <w:numPr>
          <w:ilvl w:val="0"/>
          <w:numId w:val="34"/>
        </w:numPr>
        <w:rPr>
          <w:rFonts w:cs="Times New Roman"/>
        </w:rPr>
      </w:pPr>
      <w:r w:rsidRPr="00D743F7">
        <w:rPr>
          <w:rFonts w:cs="Times New Roman"/>
        </w:rPr>
        <w:t>Протокол ICMP (Internet Control Message Protocol) используется для передачи служебных сообщений, например, для проверки доступности узлов сети (ping).</w:t>
      </w:r>
    </w:p>
    <w:p w14:paraId="3B96FCAF" w14:textId="77777777" w:rsidR="00D743F7" w:rsidRPr="00D743F7" w:rsidRDefault="00D743F7" w:rsidP="00D743F7">
      <w:pPr>
        <w:ind w:firstLine="0"/>
        <w:rPr>
          <w:rFonts w:cs="Times New Roman"/>
        </w:rPr>
      </w:pPr>
    </w:p>
    <w:p w14:paraId="158E9DF9" w14:textId="3D5987DC" w:rsidR="003E78EF" w:rsidRDefault="003E78EF" w:rsidP="00D743F7">
      <w:pPr>
        <w:pStyle w:val="21"/>
        <w:rPr>
          <w:szCs w:val="28"/>
        </w:rPr>
      </w:pPr>
      <w:bookmarkStart w:id="6" w:name="_Toc215162469"/>
      <w:r w:rsidRPr="00D743F7">
        <w:rPr>
          <w:szCs w:val="28"/>
        </w:rPr>
        <w:t>Работа протоколов</w:t>
      </w:r>
      <w:bookmarkEnd w:id="6"/>
    </w:p>
    <w:p w14:paraId="2EBDCF6D" w14:textId="77777777" w:rsidR="00D743F7" w:rsidRPr="00D743F7" w:rsidRDefault="00D743F7" w:rsidP="00D743F7"/>
    <w:p w14:paraId="5476CBEE" w14:textId="26072B1D" w:rsidR="003E78EF" w:rsidRPr="00D743F7" w:rsidRDefault="003E78EF" w:rsidP="00D743F7">
      <w:pPr>
        <w:ind w:firstLine="708"/>
        <w:rPr>
          <w:rFonts w:cs="Times New Roman"/>
        </w:rPr>
      </w:pPr>
      <w:r w:rsidRPr="00D743F7">
        <w:rPr>
          <w:rFonts w:cs="Times New Roman"/>
        </w:rPr>
        <w:t>Протокол IP инкапсулирует данные в пакеты с заголовком, содержащим адреса источника и назначения, а также параметры маршрутизации и контроля. Транспортные протоколы TCP и UDP добавляют к IP-пакету свои заголовки: TCP включает управление соединением и надежностью, UDP — минимальный заголовок для быстрой передачи. ICMP строится поверх IP и служит для передачи сообщений</w:t>
      </w:r>
      <w:r w:rsidR="00D743F7">
        <w:rPr>
          <w:rFonts w:cs="Times New Roman"/>
        </w:rPr>
        <w:t xml:space="preserve"> об ошибках и управлении сетью.</w:t>
      </w:r>
    </w:p>
    <w:p w14:paraId="2C155462" w14:textId="16DA8F98" w:rsidR="003E78EF" w:rsidRPr="00D743F7" w:rsidRDefault="003E78EF" w:rsidP="00D743F7">
      <w:pPr>
        <w:ind w:firstLine="708"/>
        <w:rPr>
          <w:rFonts w:cs="Times New Roman"/>
        </w:rPr>
      </w:pPr>
      <w:r w:rsidRPr="00D743F7">
        <w:rPr>
          <w:rFonts w:cs="Times New Roman"/>
        </w:rPr>
        <w:t>В приложении пользователь может задавать параметры каждого протокола, например, IP-адреса, порты TCP/UDP, флаги TCP, тип ICMP и другие параметры заголовков. С помощью библиотеки Scapy пакеты формируются по этим параметрам и могут быть отправлены чер</w:t>
      </w:r>
      <w:r w:rsidR="00D743F7">
        <w:rPr>
          <w:rFonts w:cs="Times New Roman"/>
        </w:rPr>
        <w:t>ез выбранный сетевой интерфейс.</w:t>
      </w:r>
    </w:p>
    <w:p w14:paraId="495307BF" w14:textId="4125B40C" w:rsidR="003E78EF" w:rsidRPr="00D743F7" w:rsidRDefault="003E78EF" w:rsidP="00D743F7">
      <w:pPr>
        <w:ind w:firstLine="708"/>
        <w:rPr>
          <w:rFonts w:cs="Times New Roman"/>
        </w:rPr>
      </w:pPr>
      <w:r w:rsidRPr="00D743F7">
        <w:rPr>
          <w:rFonts w:cs="Times New Roman"/>
        </w:rPr>
        <w:t>Таким образом, приложение обеспечивает создание и отправку сетевых пакетов с детальной настройкой параметров протоколов, что позволяет использовать его для тестирования сетевого оборудования, диагностики и учебных целей.​</w:t>
      </w:r>
    </w:p>
    <w:p w14:paraId="5E7903C1" w14:textId="7122D2B8" w:rsidR="00D743F7" w:rsidRDefault="00D743F7" w:rsidP="00D743F7">
      <w:pPr>
        <w:ind w:firstLine="708"/>
        <w:rPr>
          <w:rFonts w:cs="Times New Roman"/>
        </w:rPr>
      </w:pPr>
    </w:p>
    <w:p w14:paraId="5FFADEFE" w14:textId="55E5F3F4" w:rsidR="00D743F7" w:rsidRDefault="00D743F7" w:rsidP="00D743F7">
      <w:pPr>
        <w:ind w:firstLine="708"/>
        <w:rPr>
          <w:rFonts w:cs="Times New Roman"/>
        </w:rPr>
      </w:pPr>
    </w:p>
    <w:p w14:paraId="5FAA0855" w14:textId="47083802" w:rsidR="00D743F7" w:rsidRPr="00D743F7" w:rsidRDefault="00D743F7" w:rsidP="00D743F7">
      <w:pPr>
        <w:ind w:firstLine="708"/>
        <w:rPr>
          <w:rFonts w:cs="Times New Roman"/>
        </w:rPr>
      </w:pPr>
    </w:p>
    <w:p w14:paraId="7C867E31" w14:textId="46F59232" w:rsidR="00D743F7" w:rsidRDefault="00D743F7" w:rsidP="00D743F7">
      <w:pPr>
        <w:pStyle w:val="21"/>
        <w:rPr>
          <w:szCs w:val="28"/>
        </w:rPr>
      </w:pPr>
      <w:bookmarkStart w:id="7" w:name="_Toc215162470"/>
      <w:r w:rsidRPr="00D743F7">
        <w:rPr>
          <w:szCs w:val="28"/>
        </w:rPr>
        <w:lastRenderedPageBreak/>
        <w:t>Параметры пакетов</w:t>
      </w:r>
      <w:bookmarkEnd w:id="7"/>
    </w:p>
    <w:p w14:paraId="55F65D0F" w14:textId="77777777" w:rsidR="00D743F7" w:rsidRPr="00D743F7" w:rsidRDefault="00D743F7" w:rsidP="00D743F7"/>
    <w:p w14:paraId="1982B9A8" w14:textId="395CE607" w:rsidR="00D743F7" w:rsidRPr="00D743F7" w:rsidRDefault="00D743F7" w:rsidP="00D743F7">
      <w:pPr>
        <w:pStyle w:val="af5"/>
        <w:numPr>
          <w:ilvl w:val="0"/>
          <w:numId w:val="40"/>
        </w:numPr>
        <w:rPr>
          <w:rFonts w:cs="Times New Roman"/>
        </w:rPr>
      </w:pPr>
      <w:r w:rsidRPr="00D743F7">
        <w:rPr>
          <w:rFonts w:cs="Times New Roman"/>
        </w:rPr>
        <w:t>IP-ЗАГОЛОВОК (Internet Protocol)</w:t>
      </w:r>
    </w:p>
    <w:p w14:paraId="4DA5EFCC" w14:textId="07A1E9C5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IP-адреса</w:t>
      </w:r>
      <w:r w:rsidRPr="00D743F7">
        <w:rPr>
          <w:rFonts w:cs="Times New Roman"/>
        </w:rPr>
        <w:br/>
        <w:t>Указывают отправителя и получателя пакета</w:t>
      </w:r>
    </w:p>
    <w:p w14:paraId="3416ABB4" w14:textId="69ABC161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 xml:space="preserve">IHL (Длина </w:t>
      </w:r>
      <w:r w:rsidRPr="00D743F7">
        <w:rPr>
          <w:rFonts w:cs="Times New Roman"/>
          <w:lang w:val="en-US"/>
        </w:rPr>
        <w:t>IP</w:t>
      </w:r>
      <w:r w:rsidRPr="00D743F7">
        <w:rPr>
          <w:rFonts w:cs="Times New Roman"/>
        </w:rPr>
        <w:t xml:space="preserve"> заголовка)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Длина IP-заголовка в 32-битных словах</w:t>
      </w:r>
      <w:r w:rsidRPr="00D743F7">
        <w:rPr>
          <w:rFonts w:cs="Times New Roman"/>
        </w:rPr>
        <w:t xml:space="preserve">. Диапазон: 5-15 (20-60 байт). </w:t>
      </w:r>
      <w:r w:rsidRPr="00D743F7">
        <w:rPr>
          <w:rFonts w:cs="Times New Roman"/>
        </w:rPr>
        <w:t>Значение по умолчанию: 5 (</w:t>
      </w:r>
      <w:r w:rsidRPr="00D743F7">
        <w:rPr>
          <w:rFonts w:cs="Times New Roman"/>
        </w:rPr>
        <w:t xml:space="preserve">20 байт - минимальный заголовок). </w:t>
      </w:r>
    </w:p>
    <w:p w14:paraId="7D268312" w14:textId="41AA8C13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TOS (Type of Service)</w:t>
      </w:r>
      <w:r w:rsidRPr="00D743F7">
        <w:rPr>
          <w:rFonts w:cs="Times New Roman"/>
        </w:rPr>
        <w:br/>
        <w:t>Приоритет и тип обслуживания пакета</w:t>
      </w:r>
    </w:p>
    <w:p w14:paraId="1F6300C0" w14:textId="4D454C96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Total Length</w:t>
      </w:r>
      <w:r w:rsidRPr="00D743F7">
        <w:rPr>
          <w:rFonts w:cs="Times New Roman"/>
        </w:rPr>
        <w:br/>
        <w:t>Общая длина пакета (заголовок + данные)</w:t>
      </w:r>
    </w:p>
    <w:p w14:paraId="7697FE7E" w14:textId="71717829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ID (Identification)</w:t>
      </w:r>
      <w:r w:rsidRPr="00D743F7">
        <w:rPr>
          <w:rFonts w:cs="Times New Roman"/>
        </w:rPr>
        <w:br/>
        <w:t>Уникальный идентификатор для сборки фрагментов. Диапазон 0-65535. Одинаковый для всех фрагментов одного пакета</w:t>
      </w:r>
    </w:p>
    <w:p w14:paraId="291BA92B" w14:textId="36503166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Fragment Offset</w:t>
      </w:r>
      <w:r w:rsidRPr="00D743F7">
        <w:rPr>
          <w:rFonts w:cs="Times New Roman"/>
        </w:rPr>
        <w:br/>
        <w:t>Позиция фрагмента в исходном пакете</w:t>
      </w:r>
    </w:p>
    <w:p w14:paraId="6C78F30A" w14:textId="385E9817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TTL (Time To Live)</w:t>
      </w:r>
      <w:r w:rsidRPr="00D743F7">
        <w:rPr>
          <w:rFonts w:cs="Times New Roman"/>
        </w:rPr>
        <w:br/>
        <w:t xml:space="preserve">Максимальное количество хопов. Диапазон 0-255. Типичные значения: </w:t>
      </w:r>
      <w:r w:rsidRPr="00D743F7">
        <w:rPr>
          <w:rFonts w:cs="Times New Roman"/>
          <w:lang w:val="en-US"/>
        </w:rPr>
        <w:t>Windows</w:t>
      </w:r>
      <w:r w:rsidRPr="00D743F7">
        <w:rPr>
          <w:rFonts w:cs="Times New Roman"/>
        </w:rPr>
        <w:t xml:space="preserve">-128, </w:t>
      </w:r>
      <w:r w:rsidRPr="00D743F7">
        <w:rPr>
          <w:rFonts w:cs="Times New Roman"/>
          <w:lang w:val="en-US"/>
        </w:rPr>
        <w:t>Linux</w:t>
      </w:r>
      <w:r w:rsidRPr="00D743F7">
        <w:rPr>
          <w:rFonts w:cs="Times New Roman"/>
        </w:rPr>
        <w:t xml:space="preserve">-64, </w:t>
      </w:r>
      <w:r w:rsidRPr="00D743F7">
        <w:rPr>
          <w:rFonts w:cs="Times New Roman"/>
          <w:lang w:val="en-US"/>
        </w:rPr>
        <w:t xml:space="preserve">Cisco-255. </w:t>
      </w:r>
      <w:r w:rsidRPr="00D743F7">
        <w:rPr>
          <w:rFonts w:cs="Times New Roman"/>
        </w:rPr>
        <w:t>Уменьшается на 1 каждым маршрутизатором</w:t>
      </w:r>
    </w:p>
    <w:p w14:paraId="371E845D" w14:textId="1486E993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Checksum</w:t>
      </w:r>
      <w:r w:rsidRPr="00D743F7">
        <w:rPr>
          <w:rFonts w:cs="Times New Roman"/>
        </w:rPr>
        <w:br/>
        <w:t>Контрольная сумма заголовка для проверки целостности.</w:t>
      </w:r>
      <w:r w:rsidRPr="00D743F7">
        <w:rPr>
          <w:rFonts w:cs="Times New Roman"/>
        </w:rPr>
        <w:br/>
        <w:t>0-автоматический расчет, если указать значение - будет использоваться оно</w:t>
      </w:r>
    </w:p>
    <w:p w14:paraId="16BB56E4" w14:textId="6FC8DB12" w:rsidR="00D743F7" w:rsidRPr="00D743F7" w:rsidRDefault="00D743F7" w:rsidP="00D743F7">
      <w:pPr>
        <w:pStyle w:val="af5"/>
        <w:numPr>
          <w:ilvl w:val="0"/>
          <w:numId w:val="40"/>
        </w:num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TCP-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(Transmission Control Protocol)</w:t>
      </w:r>
    </w:p>
    <w:p w14:paraId="078924AC" w14:textId="0154F200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  <w:lang w:val="en-US"/>
        </w:rPr>
        <w:t>Ports</w:t>
      </w:r>
      <w:r w:rsidRPr="00D743F7">
        <w:rPr>
          <w:rFonts w:cs="Times New Roman"/>
        </w:rPr>
        <w:br/>
        <w:t>Идентифицируют приложения на хостах. Диапазон: 1-65535</w:t>
      </w:r>
    </w:p>
    <w:p w14:paraId="32D4A44C" w14:textId="1A0629BF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lastRenderedPageBreak/>
        <w:t>Sequence Number</w:t>
      </w:r>
      <w:r w:rsidRPr="00D743F7">
        <w:rPr>
          <w:rFonts w:cs="Times New Roman"/>
        </w:rPr>
        <w:br/>
        <w:t>Порядковый номер первого байта данных. Диапазон: 0-4294967295</w:t>
      </w:r>
    </w:p>
    <w:p w14:paraId="45E72590" w14:textId="166FCAFF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Acknowledgement Number</w:t>
      </w:r>
      <w:r w:rsidRPr="00D743F7">
        <w:rPr>
          <w:rFonts w:cs="Times New Roman"/>
        </w:rPr>
        <w:br/>
        <w:t>Номер ожидаемого следующего байта. Действителен только при установленном флаге ACK.</w:t>
      </w:r>
    </w:p>
    <w:p w14:paraId="59CB5733" w14:textId="039B7A81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Data Offset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Длина TCP-заголовка в 32-битных словах</w:t>
      </w:r>
      <w:r w:rsidRPr="00D743F7">
        <w:rPr>
          <w:rFonts w:cs="Times New Roman"/>
        </w:rPr>
        <w:t xml:space="preserve">. </w:t>
      </w:r>
      <w:r w:rsidRPr="00D743F7">
        <w:rPr>
          <w:rFonts w:cs="Times New Roman"/>
        </w:rPr>
        <w:t>Диапазон: 5-15 (20-60 байт)</w:t>
      </w:r>
      <w:r w:rsidRPr="00D743F7">
        <w:rPr>
          <w:rFonts w:cs="Times New Roman"/>
        </w:rPr>
        <w:t xml:space="preserve">. </w:t>
      </w:r>
      <w:r w:rsidRPr="00D743F7">
        <w:rPr>
          <w:rFonts w:cs="Times New Roman"/>
        </w:rPr>
        <w:t>Минимум: 5 (20 байт)</w:t>
      </w:r>
    </w:p>
    <w:p w14:paraId="707F1E5C" w14:textId="1B06024B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Flags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URG: Срочные данные (используется Urgent Pointer)</w:t>
      </w:r>
    </w:p>
    <w:p w14:paraId="214720F0" w14:textId="1DA94543" w:rsidR="00D743F7" w:rsidRPr="00D743F7" w:rsidRDefault="00D743F7" w:rsidP="00D743F7">
      <w:pPr>
        <w:ind w:left="1416" w:firstLine="14"/>
        <w:rPr>
          <w:rFonts w:cs="Times New Roman"/>
        </w:rPr>
      </w:pPr>
      <w:r w:rsidRPr="00D743F7">
        <w:rPr>
          <w:rFonts w:cs="Times New Roman"/>
        </w:rPr>
        <w:t>ACK: Подтверждение получения данных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PSH: Отправить данные немедленно (не буферизировать)</w:t>
      </w:r>
    </w:p>
    <w:p w14:paraId="40C755AE" w14:textId="77777777" w:rsidR="00D743F7" w:rsidRPr="00D743F7" w:rsidRDefault="00D743F7" w:rsidP="00D743F7">
      <w:pPr>
        <w:pStyle w:val="af5"/>
        <w:ind w:left="1440" w:firstLine="0"/>
        <w:rPr>
          <w:rFonts w:cs="Times New Roman"/>
        </w:rPr>
      </w:pPr>
      <w:r w:rsidRPr="00D743F7">
        <w:rPr>
          <w:rFonts w:cs="Times New Roman"/>
        </w:rPr>
        <w:t>RST: Сброс соединения (ошибка или отказ)</w:t>
      </w:r>
    </w:p>
    <w:p w14:paraId="4541EE99" w14:textId="087790C7" w:rsidR="00D743F7" w:rsidRPr="00D743F7" w:rsidRDefault="00D743F7" w:rsidP="00D743F7">
      <w:pPr>
        <w:pStyle w:val="af5"/>
        <w:ind w:left="1440" w:firstLine="0"/>
        <w:rPr>
          <w:rFonts w:cs="Times New Roman"/>
        </w:rPr>
      </w:pPr>
      <w:r w:rsidRPr="00D743F7">
        <w:rPr>
          <w:rFonts w:cs="Times New Roman"/>
        </w:rPr>
        <w:t>SYN: Синхронизация номеров последовательности (начало соединения)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FIN: Завершение соединения (больше нет данных)</w:t>
      </w:r>
    </w:p>
    <w:p w14:paraId="032EE63C" w14:textId="771A9890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Window Size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Размер окна приема (количество байт, которое можно отправить без подтверждения)</w:t>
      </w:r>
      <w:r w:rsidRPr="00D743F7">
        <w:rPr>
          <w:rFonts w:cs="Times New Roman"/>
        </w:rPr>
        <w:t xml:space="preserve">. </w:t>
      </w:r>
      <w:r w:rsidRPr="00D743F7">
        <w:rPr>
          <w:rFonts w:cs="Times New Roman"/>
        </w:rPr>
        <w:t>Диапазон: 0-65535 байт</w:t>
      </w:r>
      <w:r w:rsidRPr="00D743F7">
        <w:rPr>
          <w:rFonts w:cs="Times New Roman"/>
        </w:rPr>
        <w:t>.</w:t>
      </w:r>
    </w:p>
    <w:p w14:paraId="72DFA435" w14:textId="4FBAF91E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Urgent Pointe</w:t>
      </w:r>
      <w:r w:rsidRPr="00D743F7">
        <w:rPr>
          <w:rFonts w:cs="Times New Roman"/>
          <w:lang w:val="en-US"/>
        </w:rPr>
        <w:t>r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Указывает на срочные данные (только при URG=1)</w:t>
      </w:r>
      <w:r w:rsidRPr="00D743F7">
        <w:rPr>
          <w:rFonts w:cs="Times New Roman"/>
        </w:rPr>
        <w:t>.</w:t>
      </w:r>
      <w:r w:rsidRPr="00D743F7">
        <w:rPr>
          <w:rFonts w:cs="Times New Roman"/>
        </w:rPr>
        <w:t>Смещение от Sequence Number</w:t>
      </w:r>
      <w:r w:rsidRPr="00D743F7">
        <w:rPr>
          <w:rFonts w:cs="Times New Roman"/>
        </w:rPr>
        <w:t>.</w:t>
      </w:r>
    </w:p>
    <w:p w14:paraId="52F3C9EA" w14:textId="4164EAD0" w:rsidR="00D743F7" w:rsidRPr="00D743F7" w:rsidRDefault="00D743F7" w:rsidP="00D743F7">
      <w:pPr>
        <w:pStyle w:val="af5"/>
        <w:numPr>
          <w:ilvl w:val="0"/>
          <w:numId w:val="40"/>
        </w:num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UDP-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(User Datagram Protocol)</w:t>
      </w:r>
    </w:p>
    <w:p w14:paraId="01FEA6BB" w14:textId="348AE2D4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Ports</w:t>
      </w:r>
    </w:p>
    <w:p w14:paraId="4F2CA30D" w14:textId="6CF4D8E2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  <w:lang w:val="en-US"/>
        </w:rPr>
        <w:t>Length</w:t>
      </w:r>
      <w:r w:rsidRPr="00D743F7">
        <w:rPr>
          <w:rFonts w:cs="Times New Roman"/>
        </w:rPr>
        <w:br/>
        <w:t xml:space="preserve">Длина </w:t>
      </w:r>
      <w:r w:rsidRPr="00D743F7">
        <w:rPr>
          <w:rFonts w:cs="Times New Roman"/>
          <w:lang w:val="en-US"/>
        </w:rPr>
        <w:t>UDP</w:t>
      </w:r>
      <w:r w:rsidRPr="00D743F7">
        <w:rPr>
          <w:rFonts w:cs="Times New Roman"/>
        </w:rPr>
        <w:t>-заголовка + данные. Минимум – 8 байт (только заголовок). Максимум - 65535 байт.</w:t>
      </w:r>
    </w:p>
    <w:p w14:paraId="0831509D" w14:textId="05006EC5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lastRenderedPageBreak/>
        <w:t>UDP Checksum</w:t>
      </w:r>
      <w:r w:rsidRPr="00D743F7">
        <w:rPr>
          <w:rFonts w:cs="Times New Roman"/>
        </w:rPr>
        <w:br/>
        <w:t>Контрольная сумма (опционально в IPv4, обязательно в IPv6). 0 = отключена проверка (только IPv4).</w:t>
      </w:r>
    </w:p>
    <w:p w14:paraId="7CA62346" w14:textId="2B24D891" w:rsidR="00D743F7" w:rsidRPr="00D743F7" w:rsidRDefault="00D743F7" w:rsidP="00D743F7">
      <w:pPr>
        <w:pStyle w:val="af5"/>
        <w:numPr>
          <w:ilvl w:val="0"/>
          <w:numId w:val="40"/>
        </w:num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ICMP-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(Internet Control Message Protocol)</w:t>
      </w:r>
    </w:p>
    <w:p w14:paraId="51E920D0" w14:textId="4D1EA9DF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Type</w:t>
      </w:r>
    </w:p>
    <w:p w14:paraId="51149FFC" w14:textId="377377CD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0: Echo Reply</w:t>
      </w:r>
    </w:p>
    <w:p w14:paraId="031B8ABF" w14:textId="604A74F5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3: Destination Unreachable</w:t>
      </w:r>
    </w:p>
    <w:p w14:paraId="545FF0AB" w14:textId="640E772A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5: Redirect</w:t>
      </w:r>
    </w:p>
    <w:p w14:paraId="54261733" w14:textId="491F4477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8: Echo Request</w:t>
      </w:r>
    </w:p>
    <w:p w14:paraId="72705AE4" w14:textId="086BD560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11: Time Exceeded</w:t>
      </w:r>
    </w:p>
    <w:p w14:paraId="22FAA49B" w14:textId="32A9AD46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  <w:lang w:val="en-US"/>
        </w:rPr>
        <w:t>Code</w:t>
      </w:r>
      <w:r w:rsidRPr="00D743F7">
        <w:rPr>
          <w:rFonts w:cs="Times New Roman"/>
        </w:rPr>
        <w:br/>
        <w:t>Уточнение типа для некоторых сообщений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Примеры для Type=3 (Destination Unreachable):</w:t>
      </w:r>
    </w:p>
    <w:p w14:paraId="2E0AA23D" w14:textId="1C30567F" w:rsidR="00D743F7" w:rsidRPr="00D743F7" w:rsidRDefault="00D743F7" w:rsidP="00D743F7">
      <w:pPr>
        <w:pStyle w:val="af5"/>
        <w:ind w:left="1440" w:firstLine="0"/>
        <w:rPr>
          <w:rFonts w:cs="Times New Roman"/>
        </w:rPr>
      </w:pPr>
      <w:r w:rsidRPr="00D743F7">
        <w:rPr>
          <w:rFonts w:cs="Times New Roman"/>
        </w:rPr>
        <w:t>0: Network unreachable</w:t>
      </w:r>
    </w:p>
    <w:p w14:paraId="131610A9" w14:textId="20D44374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1: Host unreachable</w:t>
      </w:r>
    </w:p>
    <w:p w14:paraId="51CE88A6" w14:textId="3BC34C22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3: Port unreachable</w:t>
      </w:r>
    </w:p>
    <w:p w14:paraId="2BE568D1" w14:textId="13ECFF7A" w:rsidR="00D743F7" w:rsidRPr="00D743F7" w:rsidRDefault="00D743F7" w:rsidP="00D743F7">
      <w:pPr>
        <w:pStyle w:val="af5"/>
        <w:ind w:left="1440" w:firstLine="0"/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4: Fragmentation needed</w:t>
      </w:r>
    </w:p>
    <w:p w14:paraId="0611B581" w14:textId="0FE6F92A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  <w:lang w:val="en-US"/>
        </w:rPr>
        <w:t>Checksum</w:t>
      </w:r>
      <w:r w:rsidRPr="00D743F7">
        <w:rPr>
          <w:rFonts w:cs="Times New Roman"/>
        </w:rPr>
        <w:br/>
        <w:t xml:space="preserve">Контрольная сумма всего </w:t>
      </w:r>
      <w:r w:rsidRPr="00D743F7">
        <w:rPr>
          <w:rFonts w:cs="Times New Roman"/>
          <w:lang w:val="en-US"/>
        </w:rPr>
        <w:t>ICMP</w:t>
      </w:r>
      <w:r w:rsidRPr="00D743F7">
        <w:rPr>
          <w:rFonts w:cs="Times New Roman"/>
        </w:rPr>
        <w:t>-сообщения</w:t>
      </w:r>
    </w:p>
    <w:p w14:paraId="19F2B68F" w14:textId="6362B814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Identifier</w:t>
      </w:r>
      <w:r w:rsidRPr="00D743F7">
        <w:rPr>
          <w:rFonts w:cs="Times New Roman"/>
        </w:rPr>
        <w:br/>
        <w:t xml:space="preserve">Идентификатор процесса (Request/Reply) </w:t>
      </w:r>
    </w:p>
    <w:p w14:paraId="42FF5E1A" w14:textId="687574AE" w:rsidR="00D743F7" w:rsidRPr="00D743F7" w:rsidRDefault="00D743F7" w:rsidP="00D743F7">
      <w:pPr>
        <w:rPr>
          <w:rFonts w:cs="Times New Roman"/>
        </w:rPr>
      </w:pPr>
    </w:p>
    <w:p w14:paraId="7D0A2833" w14:textId="6E8CFD07" w:rsidR="00D743F7" w:rsidRDefault="00D743F7" w:rsidP="00D743F7">
      <w:pPr>
        <w:pStyle w:val="21"/>
        <w:rPr>
          <w:szCs w:val="28"/>
        </w:rPr>
      </w:pPr>
      <w:bookmarkStart w:id="8" w:name="_Toc215162471"/>
      <w:r w:rsidRPr="00D743F7">
        <w:rPr>
          <w:szCs w:val="28"/>
        </w:rPr>
        <w:t>OS fingerprinting</w:t>
      </w:r>
      <w:bookmarkEnd w:id="8"/>
    </w:p>
    <w:p w14:paraId="31D3DC1F" w14:textId="77777777" w:rsidR="00D743F7" w:rsidRPr="00D743F7" w:rsidRDefault="00D743F7" w:rsidP="00D743F7"/>
    <w:p w14:paraId="2A9D8823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>Определение ОС по ICMP Reply - это классическая техника OS fingerprinting.</w:t>
      </w:r>
    </w:p>
    <w:p w14:paraId="22365954" w14:textId="6DF51EF1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Основные методы:</w:t>
      </w:r>
    </w:p>
    <w:p w14:paraId="25C4550E" w14:textId="7B0EC456" w:rsidR="00D743F7" w:rsidRPr="00D743F7" w:rsidRDefault="00D743F7" w:rsidP="00D743F7">
      <w:pPr>
        <w:pStyle w:val="af5"/>
        <w:numPr>
          <w:ilvl w:val="0"/>
          <w:numId w:val="41"/>
        </w:numPr>
        <w:rPr>
          <w:rFonts w:cs="Times New Roman"/>
        </w:rPr>
      </w:pPr>
      <w:r w:rsidRPr="00D743F7">
        <w:rPr>
          <w:rFonts w:cs="Times New Roman"/>
        </w:rPr>
        <w:t>Основные различия в ICMP-ответах</w:t>
      </w:r>
      <w:r w:rsidRPr="00D743F7">
        <w:rPr>
          <w:rFonts w:cs="Times New Roman"/>
        </w:rPr>
        <w:br/>
        <w:t xml:space="preserve">Разные ОС используют разные стартовые значения TTL: Windows – </w:t>
      </w:r>
      <w:r w:rsidRPr="00D743F7">
        <w:rPr>
          <w:rFonts w:cs="Times New Roman"/>
        </w:rPr>
        <w:t>128</w:t>
      </w:r>
      <w:r w:rsidRPr="00D743F7">
        <w:rPr>
          <w:rFonts w:cs="Times New Roman"/>
        </w:rPr>
        <w:t xml:space="preserve">, </w:t>
      </w:r>
      <w:r w:rsidRPr="00D743F7">
        <w:rPr>
          <w:rFonts w:cs="Times New Roman"/>
          <w:lang w:val="en-US"/>
        </w:rPr>
        <w:t>Linux</w:t>
      </w:r>
      <w:r w:rsidRPr="00D743F7">
        <w:rPr>
          <w:rFonts w:cs="Times New Roman"/>
        </w:rPr>
        <w:t>/</w:t>
      </w:r>
      <w:r w:rsidRPr="00D743F7">
        <w:rPr>
          <w:rFonts w:cs="Times New Roman"/>
          <w:lang w:val="en-US"/>
        </w:rPr>
        <w:t>Unix</w:t>
      </w:r>
      <w:r w:rsidRPr="00D743F7">
        <w:rPr>
          <w:rFonts w:cs="Times New Roman"/>
        </w:rPr>
        <w:t xml:space="preserve"> - </w:t>
      </w:r>
      <w:r w:rsidRPr="00D743F7">
        <w:rPr>
          <w:rFonts w:cs="Times New Roman"/>
        </w:rPr>
        <w:t>64</w:t>
      </w:r>
      <w:r w:rsidRPr="00D743F7">
        <w:rPr>
          <w:rFonts w:cs="Times New Roman"/>
        </w:rPr>
        <w:t xml:space="preserve">, </w:t>
      </w:r>
      <w:r w:rsidRPr="00D743F7">
        <w:rPr>
          <w:rFonts w:cs="Times New Roman"/>
          <w:lang w:val="en-US"/>
        </w:rPr>
        <w:t>Cisco</w:t>
      </w:r>
      <w:r w:rsidRPr="00D743F7">
        <w:rPr>
          <w:rFonts w:cs="Times New Roman"/>
        </w:rPr>
        <w:t xml:space="preserve"> </w:t>
      </w:r>
      <w:r w:rsidRPr="00D743F7">
        <w:rPr>
          <w:rFonts w:cs="Times New Roman"/>
          <w:lang w:val="en-US"/>
        </w:rPr>
        <w:t>iOS</w:t>
      </w:r>
      <w:r w:rsidRPr="00D743F7">
        <w:rPr>
          <w:rFonts w:cs="Times New Roman"/>
        </w:rPr>
        <w:t xml:space="preserve"> - </w:t>
      </w:r>
      <w:r w:rsidRPr="00D743F7">
        <w:rPr>
          <w:rFonts w:cs="Times New Roman"/>
        </w:rPr>
        <w:t>255</w:t>
      </w:r>
      <w:r w:rsidRPr="00D743F7">
        <w:rPr>
          <w:rFonts w:cs="Times New Roman"/>
        </w:rPr>
        <w:t xml:space="preserve">, </w:t>
      </w:r>
      <w:r w:rsidRPr="00D743F7">
        <w:rPr>
          <w:rFonts w:cs="Times New Roman"/>
          <w:lang w:val="en-US"/>
        </w:rPr>
        <w:t>macOS</w:t>
      </w:r>
      <w:r w:rsidRPr="00D743F7">
        <w:rPr>
          <w:rFonts w:cs="Times New Roman"/>
        </w:rPr>
        <w:t xml:space="preserve"> - </w:t>
      </w:r>
      <w:r w:rsidRPr="00D743F7">
        <w:rPr>
          <w:rFonts w:cs="Times New Roman"/>
        </w:rPr>
        <w:t>64</w:t>
      </w:r>
    </w:p>
    <w:p w14:paraId="09B44806" w14:textId="2A5EBC2A" w:rsidR="00D743F7" w:rsidRPr="00D743F7" w:rsidRDefault="00D743F7" w:rsidP="00D743F7">
      <w:pPr>
        <w:pStyle w:val="af5"/>
        <w:numPr>
          <w:ilvl w:val="0"/>
          <w:numId w:val="41"/>
        </w:numPr>
        <w:rPr>
          <w:rFonts w:cs="Times New Roman"/>
        </w:rPr>
      </w:pPr>
      <w:r w:rsidRPr="00D743F7">
        <w:rPr>
          <w:rFonts w:cs="Times New Roman"/>
        </w:rPr>
        <w:lastRenderedPageBreak/>
        <w:t>Размер ICMP-пакета</w:t>
      </w:r>
      <w:r w:rsidRPr="00D743F7">
        <w:rPr>
          <w:rFonts w:cs="Times New Roman"/>
        </w:rPr>
        <w:br/>
        <w:t>Разные ОС используют разный размер данных в Echo Reply:</w:t>
      </w:r>
      <w:r w:rsidRPr="00D743F7">
        <w:rPr>
          <w:rFonts w:cs="Times New Roman"/>
        </w:rPr>
        <w:br/>
        <w:t xml:space="preserve">Windows - </w:t>
      </w:r>
      <w:r w:rsidRPr="00D743F7">
        <w:rPr>
          <w:rFonts w:cs="Times New Roman"/>
        </w:rPr>
        <w:t>32 байта</w:t>
      </w:r>
      <w:r w:rsidRPr="00D743F7">
        <w:rPr>
          <w:rFonts w:cs="Times New Roman"/>
        </w:rPr>
        <w:t xml:space="preserve">, Linux - </w:t>
      </w:r>
      <w:r w:rsidRPr="00D743F7">
        <w:rPr>
          <w:rFonts w:cs="Times New Roman"/>
        </w:rPr>
        <w:t>48-56 байт</w:t>
      </w:r>
      <w:r w:rsidRPr="00D743F7">
        <w:rPr>
          <w:rFonts w:cs="Times New Roman"/>
        </w:rPr>
        <w:t xml:space="preserve">, BSD - </w:t>
      </w:r>
      <w:r w:rsidRPr="00D743F7">
        <w:rPr>
          <w:rFonts w:cs="Times New Roman"/>
        </w:rPr>
        <w:t>64 байт</w:t>
      </w:r>
    </w:p>
    <w:p w14:paraId="115199D6" w14:textId="31F8CB10" w:rsidR="00D743F7" w:rsidRPr="00D743F7" w:rsidRDefault="00D743F7" w:rsidP="00D743F7">
      <w:pPr>
        <w:pStyle w:val="af5"/>
        <w:numPr>
          <w:ilvl w:val="0"/>
          <w:numId w:val="41"/>
        </w:numPr>
        <w:rPr>
          <w:rFonts w:cs="Times New Roman"/>
        </w:rPr>
      </w:pPr>
      <w:r w:rsidRPr="00D743F7">
        <w:rPr>
          <w:rFonts w:cs="Times New Roman"/>
        </w:rPr>
        <w:t>Значения полей ICMP</w:t>
      </w:r>
      <w:r w:rsidRPr="00D743F7">
        <w:rPr>
          <w:rFonts w:cs="Times New Roman"/>
        </w:rPr>
        <w:br/>
      </w:r>
      <w:r w:rsidRPr="00D743F7">
        <w:rPr>
          <w:rFonts w:cs="Times New Roman"/>
          <w:i/>
        </w:rPr>
        <w:t>Identifier (ID) поле</w:t>
      </w:r>
      <w:r w:rsidRPr="00D743F7">
        <w:rPr>
          <w:rFonts w:cs="Times New Roman"/>
        </w:rPr>
        <w:t>: Windows</w:t>
      </w:r>
      <w:r w:rsidRPr="00D743F7">
        <w:rPr>
          <w:rFonts w:cs="Times New Roman"/>
        </w:rPr>
        <w:t xml:space="preserve"> </w:t>
      </w:r>
      <w:r w:rsidRPr="00D743F7">
        <w:rPr>
          <w:rFonts w:cs="Times New Roman"/>
        </w:rPr>
        <w:t>- с</w:t>
      </w:r>
      <w:r w:rsidRPr="00D743F7">
        <w:rPr>
          <w:rFonts w:cs="Times New Roman"/>
        </w:rPr>
        <w:t>татический ID (часто 1, 256, 512)</w:t>
      </w:r>
      <w:r w:rsidRPr="00D743F7">
        <w:rPr>
          <w:rFonts w:cs="Times New Roman"/>
        </w:rPr>
        <w:t xml:space="preserve"> , Linux - д</w:t>
      </w:r>
      <w:r w:rsidRPr="00D743F7">
        <w:rPr>
          <w:rFonts w:cs="Times New Roman"/>
        </w:rPr>
        <w:t>инамический ID (увеличивается)</w:t>
      </w:r>
      <w:r w:rsidRPr="00D743F7">
        <w:rPr>
          <w:rFonts w:cs="Times New Roman"/>
        </w:rPr>
        <w:t xml:space="preserve">, BSD - </w:t>
      </w:r>
      <w:r w:rsidRPr="00D743F7">
        <w:rPr>
          <w:rFonts w:cs="Times New Roman"/>
        </w:rPr>
        <w:t>ID на основе PID процесса</w:t>
      </w:r>
      <w:r w:rsidRPr="00D743F7">
        <w:rPr>
          <w:rFonts w:cs="Times New Roman"/>
        </w:rPr>
        <w:br/>
      </w:r>
      <w:r w:rsidRPr="00D743F7">
        <w:rPr>
          <w:rFonts w:cs="Times New Roman"/>
          <w:i/>
        </w:rPr>
        <w:t>Sequence Number</w:t>
      </w:r>
      <w:r w:rsidRPr="00D743F7">
        <w:rPr>
          <w:rFonts w:cs="Times New Roman"/>
        </w:rPr>
        <w:t>:</w:t>
      </w:r>
      <w:r w:rsidRPr="00D743F7">
        <w:rPr>
          <w:rFonts w:cs="Times New Roman"/>
        </w:rPr>
        <w:t xml:space="preserve"> </w:t>
      </w:r>
      <w:r w:rsidRPr="00D743F7">
        <w:rPr>
          <w:rFonts w:cs="Times New Roman"/>
        </w:rPr>
        <w:t>W</w:t>
      </w:r>
      <w:r w:rsidRPr="00D743F7">
        <w:rPr>
          <w:rFonts w:cs="Times New Roman"/>
        </w:rPr>
        <w:t>indows: Статический (1, 2, 3...), Linux: д</w:t>
      </w:r>
      <w:r w:rsidRPr="00D743F7">
        <w:rPr>
          <w:rFonts w:cs="Times New Roman"/>
        </w:rPr>
        <w:t>инамический, увеличивается</w:t>
      </w:r>
      <w:r w:rsidRPr="00D743F7">
        <w:rPr>
          <w:rFonts w:cs="Times New Roman"/>
        </w:rPr>
        <w:t>, Some Unix – с</w:t>
      </w:r>
      <w:r w:rsidRPr="00D743F7">
        <w:rPr>
          <w:rFonts w:cs="Times New Roman"/>
        </w:rPr>
        <w:t>лучайный</w:t>
      </w:r>
    </w:p>
    <w:p w14:paraId="34C38839" w14:textId="2AFF54E9" w:rsidR="00D743F7" w:rsidRPr="00D743F7" w:rsidRDefault="00D743F7" w:rsidP="00D743F7">
      <w:pPr>
        <w:pStyle w:val="af5"/>
        <w:numPr>
          <w:ilvl w:val="0"/>
          <w:numId w:val="41"/>
        </w:numPr>
        <w:rPr>
          <w:rFonts w:cs="Times New Roman"/>
        </w:rPr>
      </w:pPr>
      <w:r w:rsidRPr="00D743F7">
        <w:rPr>
          <w:rFonts w:cs="Times New Roman"/>
        </w:rPr>
        <w:t>Временные характеристики</w:t>
      </w:r>
      <w:r w:rsidRPr="00D743F7">
        <w:rPr>
          <w:rFonts w:cs="Times New Roman"/>
        </w:rPr>
        <w:br/>
      </w:r>
      <w:r w:rsidRPr="00D743F7">
        <w:rPr>
          <w:rFonts w:cs="Times New Roman"/>
        </w:rPr>
        <w:t>Тайминги ответов:</w:t>
      </w:r>
      <w:r w:rsidRPr="00D743F7">
        <w:rPr>
          <w:rFonts w:cs="Times New Roman"/>
        </w:rPr>
        <w:t xml:space="preserve"> Windows - б</w:t>
      </w:r>
      <w:r w:rsidRPr="00D743F7">
        <w:rPr>
          <w:rFonts w:cs="Times New Roman"/>
        </w:rPr>
        <w:t>ыстрые ответы (~1 мс в LAN)</w:t>
      </w:r>
      <w:r w:rsidRPr="00D743F7">
        <w:rPr>
          <w:rFonts w:cs="Times New Roman"/>
        </w:rPr>
        <w:t>, Linux - очень быстрые (&lt;1 мс), устаревшие системы - м</w:t>
      </w:r>
      <w:r w:rsidRPr="00D743F7">
        <w:rPr>
          <w:rFonts w:cs="Times New Roman"/>
        </w:rPr>
        <w:t>едленнее</w:t>
      </w:r>
    </w:p>
    <w:p w14:paraId="1B64CCCB" w14:textId="2A35C081" w:rsidR="00D743F7" w:rsidRPr="00D743F7" w:rsidRDefault="00D743F7" w:rsidP="00D743F7">
      <w:pPr>
        <w:ind w:firstLine="0"/>
        <w:rPr>
          <w:rFonts w:cs="Times New Roman"/>
        </w:rPr>
      </w:pPr>
    </w:p>
    <w:p w14:paraId="0D7AC8E0" w14:textId="25CC081C" w:rsidR="00D743F7" w:rsidRDefault="00D743F7" w:rsidP="00D743F7">
      <w:pPr>
        <w:pStyle w:val="21"/>
        <w:rPr>
          <w:szCs w:val="28"/>
        </w:rPr>
      </w:pPr>
      <w:bookmarkStart w:id="9" w:name="_Toc215162472"/>
      <w:r w:rsidRPr="00D743F7">
        <w:rPr>
          <w:szCs w:val="28"/>
        </w:rPr>
        <w:t>Реализация очереди пакетов</w:t>
      </w:r>
      <w:bookmarkEnd w:id="9"/>
    </w:p>
    <w:p w14:paraId="1F5FE45A" w14:textId="77777777" w:rsidR="00D743F7" w:rsidRPr="00D743F7" w:rsidRDefault="00D743F7" w:rsidP="00D743F7"/>
    <w:p w14:paraId="337E6682" w14:textId="3FA9DF8B" w:rsidR="00D743F7" w:rsidRPr="00D743F7" w:rsidRDefault="00D743F7" w:rsidP="00D743F7">
      <w:pPr>
        <w:ind w:firstLine="708"/>
        <w:rPr>
          <w:rFonts w:cs="Times New Roman"/>
        </w:rPr>
      </w:pPr>
      <w:r w:rsidRPr="00D743F7">
        <w:rPr>
          <w:rFonts w:cs="Times New Roman"/>
        </w:rPr>
        <w:t>В данном коде реализована очередь пакетов следующим образом:</w:t>
      </w:r>
    </w:p>
    <w:p w14:paraId="4589B542" w14:textId="414F7B7F" w:rsidR="00D743F7" w:rsidRPr="00D743F7" w:rsidRDefault="00D743F7" w:rsidP="00D743F7">
      <w:pPr>
        <w:pStyle w:val="af5"/>
        <w:numPr>
          <w:ilvl w:val="0"/>
          <w:numId w:val="36"/>
        </w:numPr>
        <w:rPr>
          <w:rFonts w:cs="Times New Roman"/>
        </w:rPr>
      </w:pPr>
      <w:r w:rsidRPr="00D743F7">
        <w:rPr>
          <w:rFonts w:cs="Times New Roman"/>
        </w:rPr>
        <w:t>Структура данных для хранения очереди</w:t>
      </w:r>
    </w:p>
    <w:p w14:paraId="7C644C67" w14:textId="77777777" w:rsidR="00D743F7" w:rsidRPr="00D743F7" w:rsidRDefault="00D743F7" w:rsidP="00D743F7">
      <w:pPr>
        <w:ind w:left="708" w:firstLine="0"/>
        <w:rPr>
          <w:rFonts w:cs="Times New Roman"/>
        </w:rPr>
      </w:pPr>
      <w:r w:rsidRPr="00D743F7">
        <w:rPr>
          <w:rFonts w:cs="Times New Roman"/>
        </w:rPr>
        <w:t>class PacketGeneratorApp(tk.Tk):</w:t>
      </w:r>
    </w:p>
    <w:p w14:paraId="2ED40A7F" w14:textId="77777777" w:rsidR="00D743F7" w:rsidRPr="00D743F7" w:rsidRDefault="00D743F7" w:rsidP="00D743F7">
      <w:pPr>
        <w:ind w:left="708" w:firstLine="0"/>
        <w:rPr>
          <w:rFonts w:cs="Times New Roman"/>
        </w:rPr>
      </w:pPr>
      <w:r w:rsidRPr="00D743F7">
        <w:rPr>
          <w:rFonts w:cs="Times New Roman"/>
        </w:rPr>
        <w:t xml:space="preserve">    def __init__(self):</w:t>
      </w:r>
    </w:p>
    <w:p w14:paraId="17A38660" w14:textId="77777777" w:rsidR="00D743F7" w:rsidRPr="00D743F7" w:rsidRDefault="00D743F7" w:rsidP="00D743F7">
      <w:pPr>
        <w:ind w:left="708" w:firstLine="0"/>
        <w:rPr>
          <w:rFonts w:cs="Times New Roman"/>
        </w:rPr>
      </w:pPr>
      <w:r w:rsidRPr="00D743F7">
        <w:rPr>
          <w:rFonts w:cs="Times New Roman"/>
        </w:rPr>
        <w:t xml:space="preserve">        # Переменные для хранения пакетов</w:t>
      </w:r>
    </w:p>
    <w:p w14:paraId="7766DB5A" w14:textId="77777777" w:rsidR="00D743F7" w:rsidRPr="00D743F7" w:rsidRDefault="00D743F7" w:rsidP="00D743F7">
      <w:pPr>
        <w:ind w:left="708" w:firstLine="0"/>
        <w:rPr>
          <w:rFonts w:cs="Times New Roman"/>
        </w:rPr>
      </w:pPr>
      <w:r w:rsidRPr="00D743F7">
        <w:rPr>
          <w:rFonts w:cs="Times New Roman"/>
        </w:rPr>
        <w:t xml:space="preserve">        self.num_packets = 0  # Счетчик пакетов</w:t>
      </w:r>
    </w:p>
    <w:p w14:paraId="69B4F6B2" w14:textId="163A1AA3" w:rsidR="00D743F7" w:rsidRPr="00D743F7" w:rsidRDefault="00D743F7" w:rsidP="00D743F7">
      <w:pPr>
        <w:ind w:left="708" w:firstLine="0"/>
        <w:rPr>
          <w:rFonts w:cs="Times New Roman"/>
        </w:rPr>
      </w:pPr>
      <w:r w:rsidRPr="00D743F7">
        <w:rPr>
          <w:rFonts w:cs="Times New Roman"/>
        </w:rPr>
        <w:t xml:space="preserve">        self.packet_queue = []  # Очередь пакетов для отправки</w:t>
      </w:r>
    </w:p>
    <w:p w14:paraId="1E478DB1" w14:textId="233E3EEB" w:rsidR="00D743F7" w:rsidRPr="00D743F7" w:rsidRDefault="00D743F7" w:rsidP="00D743F7">
      <w:pPr>
        <w:pStyle w:val="af5"/>
        <w:numPr>
          <w:ilvl w:val="0"/>
          <w:numId w:val="36"/>
        </w:numPr>
        <w:rPr>
          <w:rFonts w:cs="Times New Roman"/>
        </w:rPr>
      </w:pPr>
      <w:r w:rsidRPr="00D743F7">
        <w:rPr>
          <w:rFonts w:cs="Times New Roman"/>
        </w:rPr>
        <w:t>Основные операции с очередью</w:t>
      </w:r>
    </w:p>
    <w:p w14:paraId="2600720C" w14:textId="4FC0F5D4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Добавление пакета в очередь (функция generate_packet)</w:t>
      </w:r>
    </w:p>
    <w:p w14:paraId="439C2AB2" w14:textId="4496A411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Отправка всех пакетов из очереди (функция send_packet)</w:t>
      </w:r>
    </w:p>
    <w:p w14:paraId="6220F046" w14:textId="5BA55C19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Удаление последнего пакета (функция del_packet)</w:t>
      </w:r>
    </w:p>
    <w:p w14:paraId="71CB2510" w14:textId="43600143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Полная очистка очереди (функция del_all_packet)</w:t>
      </w:r>
    </w:p>
    <w:p w14:paraId="551D4932" w14:textId="65B97DD9" w:rsidR="00D743F7" w:rsidRPr="00D743F7" w:rsidRDefault="00D743F7" w:rsidP="00D743F7">
      <w:pPr>
        <w:pStyle w:val="af5"/>
        <w:numPr>
          <w:ilvl w:val="0"/>
          <w:numId w:val="36"/>
        </w:numPr>
        <w:rPr>
          <w:rFonts w:cs="Times New Roman"/>
        </w:rPr>
      </w:pPr>
      <w:r w:rsidRPr="00D743F7">
        <w:rPr>
          <w:rFonts w:cs="Times New Roman"/>
        </w:rPr>
        <w:t>Особенности реализации</w:t>
      </w:r>
    </w:p>
    <w:p w14:paraId="181DE0C6" w14:textId="425BBE2D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Используется стандартный Python list в качестве очереди</w:t>
      </w:r>
    </w:p>
    <w:p w14:paraId="318102C6" w14:textId="641F518A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lastRenderedPageBreak/>
        <w:t>Реализована по принципу FIFO (First-In-First-Out) - пакеты отправляются в том порядке, в котором были добавлены</w:t>
      </w:r>
    </w:p>
    <w:p w14:paraId="3EA931C1" w14:textId="77777777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Счетчик num_packets отображает текущее количество пакетов в очереди</w:t>
      </w:r>
    </w:p>
    <w:p w14:paraId="2087F712" w14:textId="0658CC43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Интерфейс обновляется в реальном времени при изменении очереди</w:t>
      </w:r>
    </w:p>
    <w:p w14:paraId="35866BEC" w14:textId="77777777" w:rsidR="00D743F7" w:rsidRPr="00D743F7" w:rsidRDefault="00D743F7" w:rsidP="00D743F7">
      <w:pPr>
        <w:pStyle w:val="af5"/>
        <w:numPr>
          <w:ilvl w:val="1"/>
          <w:numId w:val="34"/>
        </w:numPr>
        <w:rPr>
          <w:rFonts w:cs="Times New Roman"/>
        </w:rPr>
      </w:pPr>
      <w:r w:rsidRPr="00D743F7">
        <w:rPr>
          <w:rFonts w:cs="Times New Roman"/>
        </w:rPr>
        <w:t>После отправки пакетов очередь автоматически очищается</w:t>
      </w:r>
    </w:p>
    <w:p w14:paraId="17A0CD28" w14:textId="77777777" w:rsidR="00D743F7" w:rsidRPr="00D743F7" w:rsidRDefault="00D743F7" w:rsidP="00D743F7">
      <w:pPr>
        <w:rPr>
          <w:rFonts w:cs="Times New Roman"/>
        </w:rPr>
      </w:pPr>
    </w:p>
    <w:p w14:paraId="11251693" w14:textId="23C75360" w:rsidR="00D743F7" w:rsidRDefault="00D743F7" w:rsidP="00D743F7">
      <w:pPr>
        <w:pStyle w:val="21"/>
        <w:rPr>
          <w:szCs w:val="28"/>
        </w:rPr>
      </w:pPr>
      <w:bookmarkStart w:id="10" w:name="_Toc215162473"/>
      <w:r w:rsidRPr="00D743F7">
        <w:rPr>
          <w:szCs w:val="28"/>
        </w:rPr>
        <w:t>Архитектурные различия ICMP и TCP/UDP</w:t>
      </w:r>
      <w:bookmarkEnd w:id="10"/>
    </w:p>
    <w:p w14:paraId="30D65268" w14:textId="77777777" w:rsidR="00D743F7" w:rsidRPr="00D743F7" w:rsidRDefault="00D743F7" w:rsidP="00D743F7"/>
    <w:p w14:paraId="283E0BE6" w14:textId="1FCC0F4E" w:rsidR="00D743F7" w:rsidRPr="00D743F7" w:rsidRDefault="00D743F7" w:rsidP="00D743F7">
      <w:pPr>
        <w:pStyle w:val="af5"/>
        <w:numPr>
          <w:ilvl w:val="0"/>
          <w:numId w:val="44"/>
        </w:numPr>
        <w:rPr>
          <w:rFonts w:cs="Times New Roman"/>
        </w:rPr>
      </w:pPr>
      <w:r w:rsidRPr="00D743F7">
        <w:rPr>
          <w:rFonts w:cs="Times New Roman"/>
          <w:i/>
        </w:rPr>
        <w:t>TCP/UDP</w:t>
      </w:r>
      <w:r w:rsidRPr="00D743F7">
        <w:rPr>
          <w:rFonts w:cs="Times New Roman"/>
        </w:rPr>
        <w:t xml:space="preserve"> - Транспортный уровень</w:t>
      </w:r>
    </w:p>
    <w:p w14:paraId="14D57AF7" w14:textId="29242F4C" w:rsidR="00D743F7" w:rsidRPr="00D743F7" w:rsidRDefault="00D743F7" w:rsidP="00D743F7">
      <w:pPr>
        <w:ind w:left="851" w:firstLine="0"/>
        <w:rPr>
          <w:rFonts w:cs="Times New Roman"/>
        </w:rPr>
      </w:pPr>
      <w:r w:rsidRPr="00D743F7">
        <w:rPr>
          <w:rFonts w:cs="Times New Roman"/>
        </w:rPr>
        <w:t>Используется для обмена данными между приложениями</w:t>
      </w:r>
      <w:r w:rsidRPr="00D743F7">
        <w:rPr>
          <w:rFonts w:cs="Times New Roman"/>
        </w:rPr>
        <w:br/>
        <w:t>Так как н</w:t>
      </w:r>
      <w:r w:rsidRPr="00D743F7">
        <w:rPr>
          <w:rFonts w:cs="Times New Roman"/>
        </w:rPr>
        <w:t>а одном хосте много приложений</w:t>
      </w:r>
      <w:r w:rsidRPr="00D743F7">
        <w:rPr>
          <w:rFonts w:cs="Times New Roman"/>
        </w:rPr>
        <w:t>, то п</w:t>
      </w:r>
      <w:r w:rsidRPr="00D743F7">
        <w:rPr>
          <w:rFonts w:cs="Times New Roman"/>
        </w:rPr>
        <w:t xml:space="preserve">орты </w:t>
      </w:r>
      <w:r w:rsidRPr="00D743F7">
        <w:rPr>
          <w:rFonts w:cs="Times New Roman"/>
        </w:rPr>
        <w:t>помогают идентифицировать</w:t>
      </w:r>
      <w:r w:rsidRPr="00D743F7">
        <w:rPr>
          <w:rFonts w:cs="Times New Roman"/>
        </w:rPr>
        <w:t xml:space="preserve"> конкретное приложение</w:t>
      </w:r>
    </w:p>
    <w:p w14:paraId="6C37450F" w14:textId="2044F938" w:rsidR="00D743F7" w:rsidRPr="00D743F7" w:rsidRDefault="00D743F7" w:rsidP="00D743F7">
      <w:pPr>
        <w:pStyle w:val="af5"/>
        <w:numPr>
          <w:ilvl w:val="0"/>
          <w:numId w:val="44"/>
        </w:numPr>
        <w:rPr>
          <w:rFonts w:cs="Times New Roman"/>
        </w:rPr>
      </w:pPr>
      <w:r w:rsidRPr="00D743F7">
        <w:rPr>
          <w:rFonts w:cs="Times New Roman"/>
          <w:i/>
        </w:rPr>
        <w:t>ICMP</w:t>
      </w:r>
      <w:r w:rsidRPr="00D743F7">
        <w:rPr>
          <w:rFonts w:cs="Times New Roman"/>
        </w:rPr>
        <w:t xml:space="preserve"> – Сетевой уровень</w:t>
      </w:r>
      <w:r w:rsidRPr="00D743F7">
        <w:rPr>
          <w:rFonts w:cs="Times New Roman"/>
        </w:rPr>
        <w:br/>
        <w:t>Используется для о</w:t>
      </w:r>
      <w:r w:rsidRPr="00D743F7">
        <w:rPr>
          <w:rFonts w:cs="Times New Roman"/>
        </w:rPr>
        <w:t>бмен</w:t>
      </w:r>
      <w:r w:rsidRPr="00D743F7">
        <w:rPr>
          <w:rFonts w:cs="Times New Roman"/>
        </w:rPr>
        <w:t>а</w:t>
      </w:r>
      <w:r w:rsidRPr="00D743F7">
        <w:rPr>
          <w:rFonts w:cs="Times New Roman"/>
        </w:rPr>
        <w:t xml:space="preserve"> служебными сообщениями между операционными системами</w:t>
      </w:r>
      <w:r w:rsidRPr="00D743F7">
        <w:rPr>
          <w:rFonts w:cs="Times New Roman"/>
        </w:rPr>
        <w:t>. Передаются с</w:t>
      </w:r>
      <w:r w:rsidRPr="00D743F7">
        <w:rPr>
          <w:rFonts w:cs="Times New Roman"/>
        </w:rPr>
        <w:t>ообщения для самой ОС, не для приложений</w:t>
      </w:r>
      <w:r w:rsidRPr="00D743F7">
        <w:rPr>
          <w:rFonts w:cs="Times New Roman"/>
        </w:rPr>
        <w:t xml:space="preserve"> (тип и ко</w:t>
      </w:r>
      <w:r w:rsidRPr="00D743F7">
        <w:rPr>
          <w:rFonts w:cs="Times New Roman"/>
        </w:rPr>
        <w:t>д идентифицируют тип сообщения</w:t>
      </w:r>
      <w:r w:rsidRPr="00D743F7">
        <w:rPr>
          <w:rFonts w:cs="Times New Roman"/>
        </w:rPr>
        <w:t>)</w:t>
      </w:r>
    </w:p>
    <w:p w14:paraId="087DAB86" w14:textId="1DDFEE3F" w:rsidR="00D743F7" w:rsidRPr="00D743F7" w:rsidRDefault="00D743F7" w:rsidP="00D743F7">
      <w:pPr>
        <w:rPr>
          <w:rFonts w:cs="Times New Roman"/>
        </w:rPr>
      </w:pPr>
    </w:p>
    <w:p w14:paraId="1B69A07B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>Таблица - Сравнение архитектуры</w:t>
      </w:r>
    </w:p>
    <w:tbl>
      <w:tblPr>
        <w:tblStyle w:val="af6"/>
        <w:tblW w:w="9781" w:type="dxa"/>
        <w:tblInd w:w="-147" w:type="dxa"/>
        <w:tblLook w:val="04A0" w:firstRow="1" w:lastRow="0" w:firstColumn="1" w:lastColumn="0" w:noHBand="0" w:noVBand="1"/>
      </w:tblPr>
      <w:tblGrid>
        <w:gridCol w:w="2127"/>
        <w:gridCol w:w="3969"/>
        <w:gridCol w:w="3685"/>
      </w:tblGrid>
      <w:tr w:rsidR="00D743F7" w:rsidRPr="00D743F7" w14:paraId="32A71C45" w14:textId="77777777" w:rsidTr="00D743F7">
        <w:tc>
          <w:tcPr>
            <w:tcW w:w="2127" w:type="dxa"/>
          </w:tcPr>
          <w:p w14:paraId="78689AC5" w14:textId="2D592346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Аспект</w:t>
            </w:r>
          </w:p>
        </w:tc>
        <w:tc>
          <w:tcPr>
            <w:tcW w:w="3969" w:type="dxa"/>
          </w:tcPr>
          <w:p w14:paraId="60066D80" w14:textId="1C63ED4D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TCP/UDP</w:t>
            </w:r>
          </w:p>
        </w:tc>
        <w:tc>
          <w:tcPr>
            <w:tcW w:w="3685" w:type="dxa"/>
          </w:tcPr>
          <w:p w14:paraId="71A3C41A" w14:textId="2AD8FFAD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ICMP</w:t>
            </w:r>
          </w:p>
        </w:tc>
      </w:tr>
      <w:tr w:rsidR="00D743F7" w:rsidRPr="00D743F7" w14:paraId="3C681B9E" w14:textId="77777777" w:rsidTr="00D743F7">
        <w:tc>
          <w:tcPr>
            <w:tcW w:w="2127" w:type="dxa"/>
          </w:tcPr>
          <w:p w14:paraId="4FF46299" w14:textId="518BC32B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Уровень</w:t>
            </w:r>
          </w:p>
        </w:tc>
        <w:tc>
          <w:tcPr>
            <w:tcW w:w="3969" w:type="dxa"/>
          </w:tcPr>
          <w:p w14:paraId="6D77781F" w14:textId="79CB3AA9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Транспортный (4)</w:t>
            </w:r>
          </w:p>
        </w:tc>
        <w:tc>
          <w:tcPr>
            <w:tcW w:w="3685" w:type="dxa"/>
          </w:tcPr>
          <w:p w14:paraId="1B4836B9" w14:textId="6CECE0E0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Сетевой (3)</w:t>
            </w:r>
          </w:p>
        </w:tc>
      </w:tr>
      <w:tr w:rsidR="00D743F7" w:rsidRPr="00D743F7" w14:paraId="3CEF9D6D" w14:textId="77777777" w:rsidTr="00D743F7">
        <w:tc>
          <w:tcPr>
            <w:tcW w:w="2127" w:type="dxa"/>
          </w:tcPr>
          <w:p w14:paraId="00F85006" w14:textId="694DDF0A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Назначение</w:t>
            </w:r>
          </w:p>
        </w:tc>
        <w:tc>
          <w:tcPr>
            <w:tcW w:w="3969" w:type="dxa"/>
          </w:tcPr>
          <w:p w14:paraId="51229E91" w14:textId="049650C5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Доставка данных приложениям</w:t>
            </w:r>
          </w:p>
        </w:tc>
        <w:tc>
          <w:tcPr>
            <w:tcW w:w="3685" w:type="dxa"/>
          </w:tcPr>
          <w:p w14:paraId="3829F6D8" w14:textId="17366CD5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Управление сетью и диагностика</w:t>
            </w:r>
          </w:p>
        </w:tc>
      </w:tr>
      <w:tr w:rsidR="00D743F7" w:rsidRPr="00D743F7" w14:paraId="1477BA40" w14:textId="77777777" w:rsidTr="00D743F7">
        <w:tc>
          <w:tcPr>
            <w:tcW w:w="2127" w:type="dxa"/>
          </w:tcPr>
          <w:p w14:paraId="4F773A16" w14:textId="5A1ECF89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Адресация</w:t>
            </w:r>
          </w:p>
        </w:tc>
        <w:tc>
          <w:tcPr>
            <w:tcW w:w="3969" w:type="dxa"/>
          </w:tcPr>
          <w:p w14:paraId="2BFC2F84" w14:textId="55CC9F83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IP-адрес + Порт</w:t>
            </w:r>
          </w:p>
        </w:tc>
        <w:tc>
          <w:tcPr>
            <w:tcW w:w="3685" w:type="dxa"/>
          </w:tcPr>
          <w:p w14:paraId="04B7A669" w14:textId="2A064DDC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Только IP-адрес</w:t>
            </w:r>
          </w:p>
        </w:tc>
      </w:tr>
      <w:tr w:rsidR="00D743F7" w:rsidRPr="00D743F7" w14:paraId="447B3AE7" w14:textId="77777777" w:rsidTr="00D743F7">
        <w:tc>
          <w:tcPr>
            <w:tcW w:w="2127" w:type="dxa"/>
          </w:tcPr>
          <w:p w14:paraId="5030F441" w14:textId="7261BC72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Получатель</w:t>
            </w:r>
          </w:p>
        </w:tc>
        <w:tc>
          <w:tcPr>
            <w:tcW w:w="3969" w:type="dxa"/>
          </w:tcPr>
          <w:p w14:paraId="011734A3" w14:textId="05C796CC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Приложение (веб-сервер, SSH)</w:t>
            </w:r>
          </w:p>
        </w:tc>
        <w:tc>
          <w:tcPr>
            <w:tcW w:w="3685" w:type="dxa"/>
          </w:tcPr>
          <w:p w14:paraId="724B0E94" w14:textId="66429EB6" w:rsidR="00D743F7" w:rsidRPr="00D743F7" w:rsidRDefault="00D743F7" w:rsidP="00D743F7">
            <w:pPr>
              <w:ind w:firstLine="0"/>
              <w:rPr>
                <w:rFonts w:cs="Times New Roman"/>
              </w:rPr>
            </w:pPr>
            <w:r w:rsidRPr="00D743F7">
              <w:rPr>
                <w:rFonts w:cs="Times New Roman"/>
              </w:rPr>
              <w:t>Операционная система</w:t>
            </w:r>
          </w:p>
        </w:tc>
      </w:tr>
    </w:tbl>
    <w:p w14:paraId="0C98A1C9" w14:textId="47EED29A" w:rsidR="00D743F7" w:rsidRPr="00D743F7" w:rsidRDefault="00D743F7" w:rsidP="00D743F7">
      <w:pPr>
        <w:pStyle w:val="afa"/>
        <w:jc w:val="both"/>
        <w:rPr>
          <w:rFonts w:eastAsiaTheme="minorEastAsia"/>
          <w:b w:val="0"/>
          <w:bCs w:val="0"/>
          <w:caps w:val="0"/>
          <w:kern w:val="0"/>
          <w:szCs w:val="28"/>
        </w:rPr>
      </w:pPr>
    </w:p>
    <w:p w14:paraId="30123803" w14:textId="3DE48251" w:rsidR="00D743F7" w:rsidRPr="00D743F7" w:rsidRDefault="00D743F7" w:rsidP="00D743F7">
      <w:pPr>
        <w:rPr>
          <w:rFonts w:cs="Times New Roman"/>
        </w:rPr>
      </w:pPr>
    </w:p>
    <w:p w14:paraId="02682D87" w14:textId="1077286A" w:rsidR="00D743F7" w:rsidRPr="00D743F7" w:rsidRDefault="00D743F7" w:rsidP="00D743F7">
      <w:pPr>
        <w:rPr>
          <w:rFonts w:cs="Times New Roman"/>
        </w:rPr>
      </w:pPr>
    </w:p>
    <w:p w14:paraId="178281DD" w14:textId="59898EA1" w:rsidR="00D743F7" w:rsidRPr="00D743F7" w:rsidRDefault="00D743F7" w:rsidP="00D743F7">
      <w:pPr>
        <w:pStyle w:val="afa"/>
        <w:jc w:val="both"/>
        <w:rPr>
          <w:szCs w:val="28"/>
        </w:rPr>
      </w:pPr>
    </w:p>
    <w:p w14:paraId="7B68E97F" w14:textId="632B8462" w:rsidR="003E78EF" w:rsidRPr="00D743F7" w:rsidRDefault="003E78EF" w:rsidP="00D743F7">
      <w:pPr>
        <w:pStyle w:val="afa"/>
        <w:rPr>
          <w:szCs w:val="28"/>
        </w:rPr>
      </w:pPr>
      <w:bookmarkStart w:id="11" w:name="_Toc215162474"/>
      <w:r w:rsidRPr="00D743F7">
        <w:rPr>
          <w:szCs w:val="28"/>
        </w:rPr>
        <w:lastRenderedPageBreak/>
        <w:t>3. Практическая часть</w:t>
      </w:r>
      <w:bookmarkEnd w:id="11"/>
    </w:p>
    <w:p w14:paraId="31002D6B" w14:textId="635CAAAA" w:rsidR="004F0004" w:rsidRPr="00D743F7" w:rsidRDefault="003E78EF" w:rsidP="00D743F7">
      <w:pPr>
        <w:suppressAutoHyphens/>
        <w:rPr>
          <w:rFonts w:eastAsia="Times New Roman" w:cs="Times New Roman"/>
        </w:rPr>
      </w:pPr>
      <w:r w:rsidRPr="00D743F7">
        <w:rPr>
          <w:rFonts w:eastAsia="Times New Roman" w:cs="Times New Roman"/>
        </w:rPr>
        <w:t>Ниже приведена работа разработанного генератора.</w:t>
      </w:r>
      <w:r w:rsidRPr="00D743F7">
        <w:rPr>
          <w:rFonts w:eastAsia="Times New Roman" w:cs="Times New Roman"/>
        </w:rPr>
        <w:tab/>
      </w:r>
    </w:p>
    <w:p w14:paraId="06BCAC85" w14:textId="0C31EABF" w:rsidR="00F254ED" w:rsidRPr="00D743F7" w:rsidRDefault="003E78EF" w:rsidP="00D743F7">
      <w:pPr>
        <w:suppressAutoHyphens/>
        <w:ind w:firstLine="0"/>
        <w:rPr>
          <w:rFonts w:eastAsia="Times New Roman" w:cs="Times New Roman"/>
        </w:rPr>
      </w:pPr>
      <w:r w:rsidRPr="00D743F7">
        <w:rPr>
          <w:rFonts w:eastAsia="Times New Roman" w:cs="Times New Roman"/>
          <w:noProof/>
        </w:rPr>
        <w:drawing>
          <wp:inline distT="0" distB="0" distL="0" distR="0" wp14:anchorId="7207511D" wp14:editId="222B71AD">
            <wp:extent cx="5940425" cy="4717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EB2C" w14:textId="30B53D7B" w:rsidR="00684372" w:rsidRPr="00D743F7" w:rsidRDefault="00684372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Рисунок </w:t>
      </w:r>
      <w:r w:rsidR="00AB0DED" w:rsidRPr="00D743F7">
        <w:rPr>
          <w:rFonts w:eastAsia="Times New Roman" w:cs="Times New Roman"/>
        </w:rPr>
        <w:t>5</w:t>
      </w:r>
      <w:r w:rsidRPr="00D743F7">
        <w:rPr>
          <w:rFonts w:eastAsia="Times New Roman" w:cs="Times New Roman"/>
        </w:rPr>
        <w:t xml:space="preserve">. Корректная генерация </w:t>
      </w:r>
      <w:r w:rsidRPr="00D743F7">
        <w:rPr>
          <w:rFonts w:eastAsia="Times New Roman" w:cs="Times New Roman"/>
          <w:lang w:val="en-US"/>
        </w:rPr>
        <w:t>ICMP</w:t>
      </w:r>
      <w:r w:rsidRPr="00D743F7">
        <w:rPr>
          <w:rFonts w:eastAsia="Times New Roman" w:cs="Times New Roman"/>
        </w:rPr>
        <w:t xml:space="preserve"> пакетов</w:t>
      </w:r>
    </w:p>
    <w:p w14:paraId="0B79C5BA" w14:textId="59A32B17" w:rsidR="004A40FA" w:rsidRPr="00D743F7" w:rsidRDefault="004A40FA" w:rsidP="00D743F7">
      <w:pPr>
        <w:suppressAutoHyphens/>
        <w:ind w:firstLine="0"/>
        <w:rPr>
          <w:rFonts w:eastAsia="Times New Roman" w:cs="Times New Roman"/>
        </w:rPr>
      </w:pPr>
    </w:p>
    <w:p w14:paraId="5479EE7C" w14:textId="04C9A72A" w:rsidR="00D743F7" w:rsidRPr="00D743F7" w:rsidRDefault="003E78EF" w:rsidP="00D743F7">
      <w:pPr>
        <w:suppressAutoHyphens/>
        <w:ind w:firstLine="0"/>
        <w:rPr>
          <w:rFonts w:eastAsia="Times New Roman" w:cs="Times New Roman"/>
        </w:rPr>
      </w:pPr>
      <w:r w:rsidRPr="00D743F7">
        <w:rPr>
          <w:rFonts w:eastAsia="Times New Roman" w:cs="Times New Roman"/>
          <w:noProof/>
        </w:rPr>
        <w:lastRenderedPageBreak/>
        <w:drawing>
          <wp:inline distT="0" distB="0" distL="0" distR="0" wp14:anchorId="510F8735" wp14:editId="6C6F48ED">
            <wp:extent cx="5940425" cy="4559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D59" w14:textId="7DA23FE3" w:rsidR="004A40FA" w:rsidRPr="00D743F7" w:rsidRDefault="004A40FA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Рисунок 6. Корректная генерация </w:t>
      </w:r>
      <w:r w:rsidRPr="00D743F7">
        <w:rPr>
          <w:rFonts w:eastAsia="Times New Roman" w:cs="Times New Roman"/>
          <w:lang w:val="en-US"/>
        </w:rPr>
        <w:t>UDP</w:t>
      </w:r>
      <w:r w:rsidRPr="00D743F7">
        <w:rPr>
          <w:rFonts w:eastAsia="Times New Roman" w:cs="Times New Roman"/>
        </w:rPr>
        <w:t xml:space="preserve"> пакетов</w:t>
      </w:r>
    </w:p>
    <w:p w14:paraId="2074B900" w14:textId="38E9E58E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0018470A" w14:textId="3E6A04ED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044BDE15" w14:textId="6D936E8B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4C04BD10" w14:textId="6CD5DE4F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63BE722F" w14:textId="1C2F6E16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629F02E1" w14:textId="093E571F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37A0EA86" w14:textId="3351DB3D" w:rsidR="00DE1357" w:rsidRPr="00D743F7" w:rsidRDefault="00DE1357" w:rsidP="00D743F7">
      <w:pPr>
        <w:suppressAutoHyphens/>
        <w:ind w:firstLine="0"/>
        <w:rPr>
          <w:rFonts w:eastAsia="Times New Roman" w:cs="Times New Roman"/>
        </w:rPr>
      </w:pPr>
    </w:p>
    <w:p w14:paraId="5D162BD4" w14:textId="3C13B3C9" w:rsidR="00F254ED" w:rsidRPr="00D743F7" w:rsidRDefault="003E78EF" w:rsidP="00D743F7">
      <w:pPr>
        <w:suppressAutoHyphens/>
        <w:ind w:firstLine="0"/>
        <w:rPr>
          <w:rFonts w:eastAsia="Times New Roman" w:cs="Times New Roman"/>
          <w:lang w:val="en-US"/>
        </w:rPr>
      </w:pPr>
      <w:r w:rsidRPr="00D743F7">
        <w:rPr>
          <w:rFonts w:eastAsia="Times New Roman" w:cs="Times New Roman"/>
          <w:noProof/>
        </w:rPr>
        <w:lastRenderedPageBreak/>
        <w:drawing>
          <wp:inline distT="0" distB="0" distL="0" distR="0" wp14:anchorId="10548DD0" wp14:editId="33373059">
            <wp:extent cx="5940425" cy="31305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1CC3" w14:textId="5154AF7A" w:rsidR="00DE1357" w:rsidRPr="00D743F7" w:rsidRDefault="00DE1357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Рисунок 7. Корректная генерация </w:t>
      </w:r>
      <w:r w:rsidRPr="00D743F7">
        <w:rPr>
          <w:rFonts w:eastAsia="Times New Roman" w:cs="Times New Roman"/>
          <w:lang w:val="en-US"/>
        </w:rPr>
        <w:t>TCP</w:t>
      </w:r>
      <w:r w:rsidRPr="00D743F7">
        <w:rPr>
          <w:rFonts w:eastAsia="Times New Roman" w:cs="Times New Roman"/>
        </w:rPr>
        <w:t xml:space="preserve"> пакетов</w:t>
      </w:r>
    </w:p>
    <w:p w14:paraId="38DCBE00" w14:textId="77777777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54B34C92" w14:textId="00736616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66201A21" w14:textId="51F7E6CE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  <w:r w:rsidRPr="00D743F7">
        <w:rPr>
          <w:rFonts w:eastAsia="Times New Roman" w:cs="Times New Roman"/>
        </w:rPr>
        <w:drawing>
          <wp:inline distT="0" distB="0" distL="0" distR="0" wp14:anchorId="2E5E3C7C" wp14:editId="486C12A0">
            <wp:extent cx="5940425" cy="249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6C8" w14:textId="4D861EDB" w:rsidR="00F254ED" w:rsidRPr="00D743F7" w:rsidRDefault="00D743F7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>Рисунок 8. Отправка пакета на закрытый порт</w:t>
      </w:r>
    </w:p>
    <w:p w14:paraId="2D5A9991" w14:textId="77777777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45D3681C" w14:textId="5B620869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5AE996C9" w14:textId="57F38D4E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  <w:r w:rsidRPr="00D743F7">
        <w:rPr>
          <w:rFonts w:cs="Times New Roman"/>
          <w:noProof/>
        </w:rPr>
        <w:drawing>
          <wp:inline distT="0" distB="0" distL="0" distR="0" wp14:anchorId="090322BD" wp14:editId="4DDA4A1C">
            <wp:extent cx="5940425" cy="1060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D1DD" w14:textId="374B280A" w:rsidR="00D743F7" w:rsidRPr="00D743F7" w:rsidRDefault="00D743F7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>Рисунок 9. Отправка пакета с некорректной длиной</w:t>
      </w:r>
    </w:p>
    <w:p w14:paraId="594BEAE9" w14:textId="77777777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0173758A" w14:textId="0E43E27C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5D547374" w14:textId="66ED11B5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  <w:r w:rsidRPr="00D743F7">
        <w:rPr>
          <w:rFonts w:cs="Times New Roman"/>
          <w:noProof/>
        </w:rPr>
        <w:drawing>
          <wp:inline distT="0" distB="0" distL="0" distR="0" wp14:anchorId="59580F58" wp14:editId="2E7B09C8">
            <wp:extent cx="5940425" cy="2774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3C66" w14:textId="05EE1B1B" w:rsidR="00D743F7" w:rsidRPr="00D743F7" w:rsidRDefault="00D743F7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Рисунок 10. Отправка пакета с </w:t>
      </w:r>
      <w:r w:rsidRPr="00D743F7">
        <w:rPr>
          <w:rFonts w:eastAsia="Times New Roman" w:cs="Times New Roman"/>
          <w:lang w:val="en-US"/>
        </w:rPr>
        <w:t>TTL</w:t>
      </w:r>
      <w:r w:rsidRPr="00D743F7">
        <w:rPr>
          <w:rFonts w:eastAsia="Times New Roman" w:cs="Times New Roman"/>
        </w:rPr>
        <w:t>=1</w:t>
      </w:r>
    </w:p>
    <w:p w14:paraId="1A9284EC" w14:textId="77777777" w:rsidR="00D743F7" w:rsidRPr="00D743F7" w:rsidRDefault="00D743F7" w:rsidP="00D743F7">
      <w:pPr>
        <w:suppressAutoHyphens/>
        <w:ind w:firstLine="0"/>
        <w:rPr>
          <w:rFonts w:eastAsia="Times New Roman" w:cs="Times New Roman"/>
          <w:lang w:val="en-US"/>
        </w:rPr>
      </w:pPr>
    </w:p>
    <w:p w14:paraId="0E2A030D" w14:textId="3CEFCA0D" w:rsidR="00D743F7" w:rsidRPr="00D743F7" w:rsidRDefault="00D743F7" w:rsidP="00D743F7">
      <w:pPr>
        <w:suppressAutoHyphens/>
        <w:ind w:firstLine="0"/>
        <w:rPr>
          <w:rFonts w:eastAsia="Times New Roman" w:cs="Times New Roman"/>
          <w:lang w:val="en-US"/>
        </w:rPr>
      </w:pPr>
    </w:p>
    <w:p w14:paraId="56273874" w14:textId="31CEAD10" w:rsidR="00D743F7" w:rsidRPr="00D743F7" w:rsidRDefault="00D743F7" w:rsidP="00D743F7">
      <w:pPr>
        <w:suppressAutoHyphens/>
        <w:ind w:firstLine="0"/>
        <w:rPr>
          <w:rFonts w:eastAsia="Times New Roman" w:cs="Times New Roman"/>
          <w:lang w:val="en-US"/>
        </w:rPr>
      </w:pPr>
      <w:r w:rsidRPr="00D743F7">
        <w:rPr>
          <w:rFonts w:cs="Times New Roman"/>
          <w:noProof/>
        </w:rPr>
        <w:drawing>
          <wp:inline distT="0" distB="0" distL="0" distR="0" wp14:anchorId="1733F079" wp14:editId="2A0FAB1A">
            <wp:extent cx="5940425" cy="1098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058B" w14:textId="483E2EF5" w:rsidR="00D743F7" w:rsidRPr="00D743F7" w:rsidRDefault="00D743F7" w:rsidP="00D743F7">
      <w:pPr>
        <w:suppressAutoHyphens/>
        <w:ind w:firstLine="0"/>
        <w:jc w:val="center"/>
        <w:rPr>
          <w:rFonts w:eastAsia="Times New Roman" w:cs="Times New Roman"/>
        </w:rPr>
      </w:pPr>
      <w:r w:rsidRPr="00D743F7">
        <w:rPr>
          <w:rFonts w:eastAsia="Times New Roman" w:cs="Times New Roman"/>
        </w:rPr>
        <w:t>Рисунок 11. Попытка отправки пакета с большим смещением</w:t>
      </w:r>
    </w:p>
    <w:p w14:paraId="149C505D" w14:textId="77777777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387F48FD" w14:textId="77777777" w:rsidR="00D743F7" w:rsidRPr="00D743F7" w:rsidRDefault="00D743F7" w:rsidP="00D743F7">
      <w:pPr>
        <w:suppressAutoHyphens/>
        <w:ind w:firstLine="0"/>
        <w:rPr>
          <w:rFonts w:eastAsia="Times New Roman" w:cs="Times New Roman"/>
        </w:rPr>
      </w:pPr>
    </w:p>
    <w:p w14:paraId="1E7BF29F" w14:textId="77777777" w:rsidR="00C93DCC" w:rsidRPr="00D743F7" w:rsidRDefault="00C93DCC" w:rsidP="00D743F7">
      <w:pPr>
        <w:pStyle w:val="1"/>
        <w:jc w:val="center"/>
        <w:rPr>
          <w:szCs w:val="28"/>
        </w:rPr>
      </w:pPr>
      <w:bookmarkStart w:id="12" w:name="_Toc215162475"/>
      <w:r w:rsidRPr="00D743F7">
        <w:rPr>
          <w:szCs w:val="28"/>
        </w:rPr>
        <w:lastRenderedPageBreak/>
        <w:t>Выводы</w:t>
      </w:r>
      <w:bookmarkEnd w:id="12"/>
    </w:p>
    <w:p w14:paraId="67FD5AF9" w14:textId="5F5B1C7D" w:rsidR="003E78EF" w:rsidRPr="00D743F7" w:rsidRDefault="003E78EF" w:rsidP="00D743F7">
      <w:pPr>
        <w:suppressAutoHyphens/>
        <w:rPr>
          <w:rFonts w:eastAsia="Times New Roman" w:cs="Times New Roman"/>
        </w:rPr>
      </w:pPr>
      <w:r w:rsidRPr="00D743F7">
        <w:rPr>
          <w:rFonts w:eastAsia="Times New Roman" w:cs="Times New Roman"/>
        </w:rPr>
        <w:t xml:space="preserve">В ходе лабораторной работы была исследована передача файла между двумя ПК при помощи утилит netcat. С помощью </w:t>
      </w:r>
      <w:r w:rsidRPr="00D743F7">
        <w:rPr>
          <w:rFonts w:eastAsia="Times New Roman" w:cs="Times New Roman"/>
          <w:lang w:val="en-US"/>
        </w:rPr>
        <w:t>wireshark</w:t>
      </w:r>
      <w:r w:rsidRPr="00D743F7">
        <w:rPr>
          <w:rFonts w:eastAsia="Times New Roman" w:cs="Times New Roman"/>
        </w:rPr>
        <w:t xml:space="preserve"> был осуществлен захват </w:t>
      </w:r>
      <w:r w:rsidRPr="00D743F7">
        <w:rPr>
          <w:rFonts w:eastAsia="Times New Roman" w:cs="Times New Roman"/>
          <w:lang w:val="en-US"/>
        </w:rPr>
        <w:t>tcp</w:t>
      </w:r>
      <w:r w:rsidRPr="00D743F7">
        <w:rPr>
          <w:rFonts w:eastAsia="Times New Roman" w:cs="Times New Roman"/>
        </w:rPr>
        <w:t>-траффика. Также был разработан генератор пакетов для отправки сетевых пакетов с использованием протоколов IP, TCP, UDP и ICMP.   Разработанная программа имеет возможность настраивать различные параметры пакетов, например: интерфейс, с которого будут отправляться пакеты; IP-адреса отправителя и получателя; типа инкапсулируемого пакета и т.д. Если поле не заполнено, то в данном поле устанавливается значение по умолчанию.</w:t>
      </w:r>
    </w:p>
    <w:p w14:paraId="621DE08A" w14:textId="74852EA3" w:rsidR="003E78EF" w:rsidRPr="00D743F7" w:rsidRDefault="003E78EF" w:rsidP="00D743F7">
      <w:pPr>
        <w:suppressAutoHyphens/>
        <w:rPr>
          <w:rFonts w:cs="Times New Roman"/>
        </w:rPr>
      </w:pPr>
    </w:p>
    <w:p w14:paraId="35BAA0C8" w14:textId="0FC48EA2" w:rsidR="00601F8B" w:rsidRPr="00D743F7" w:rsidRDefault="00601F8B" w:rsidP="00D743F7">
      <w:pPr>
        <w:spacing w:line="240" w:lineRule="auto"/>
        <w:ind w:firstLine="0"/>
        <w:rPr>
          <w:rFonts w:eastAsia="Times New Roman" w:cs="Times New Roman"/>
        </w:rPr>
      </w:pPr>
    </w:p>
    <w:p w14:paraId="02A0A636" w14:textId="762C9008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69E7B8B" w14:textId="3C552F1D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AFD4C32" w14:textId="6C61775D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722D1CAC" w14:textId="3563A868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4B40711A" w14:textId="75A732A3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A4E95EC" w14:textId="33AE544E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41E50196" w14:textId="214D3863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A78E0B1" w14:textId="7AE97371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68FEAAF0" w14:textId="4BDEF44F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434F4D58" w14:textId="495579BE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6F2C5AE4" w14:textId="18CD2AEA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11F423EF" w14:textId="3A4DBC09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5333670E" w14:textId="6E2F4CF5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7A84067" w14:textId="149B237D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1EAD31CD" w14:textId="464B2A27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4C9CEDDD" w14:textId="3AD12AAB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055EC328" w14:textId="45A5B6C4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0161521A" w14:textId="09BAF38D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641E0D9C" w14:textId="336A5533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11535FE5" w14:textId="4C46FB3E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5A216365" w14:textId="13205C29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5B7C3D53" w14:textId="53A273BF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1A3F5702" w14:textId="5C817D33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6EACFE97" w14:textId="2DF16427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09BF60D" w14:textId="7C7D51C8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6EB75D9D" w14:textId="1177398B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25E74404" w14:textId="417D6687" w:rsidR="00D743F7" w:rsidRPr="00D743F7" w:rsidRDefault="00D743F7" w:rsidP="00D743F7">
      <w:pPr>
        <w:spacing w:line="240" w:lineRule="auto"/>
        <w:ind w:firstLine="0"/>
        <w:rPr>
          <w:rFonts w:eastAsia="Times New Roman" w:cs="Times New Roman"/>
        </w:rPr>
      </w:pPr>
    </w:p>
    <w:p w14:paraId="02D32A61" w14:textId="39B8FD9F" w:rsidR="00D743F7" w:rsidRPr="00D743F7" w:rsidRDefault="00D743F7" w:rsidP="00D743F7">
      <w:pPr>
        <w:pStyle w:val="afa"/>
        <w:rPr>
          <w:szCs w:val="28"/>
        </w:rPr>
      </w:pPr>
      <w:bookmarkStart w:id="13" w:name="_Toc215162476"/>
      <w:r w:rsidRPr="00D743F7">
        <w:rPr>
          <w:szCs w:val="28"/>
        </w:rPr>
        <w:lastRenderedPageBreak/>
        <w:t>Приложение</w:t>
      </w:r>
      <w:bookmarkEnd w:id="13"/>
    </w:p>
    <w:p w14:paraId="1DA880A8" w14:textId="77777777" w:rsidR="00D743F7" w:rsidRPr="00D743F7" w:rsidRDefault="00D743F7" w:rsidP="00D743F7">
      <w:pPr>
        <w:rPr>
          <w:rFonts w:cs="Times New Roman"/>
        </w:rPr>
      </w:pPr>
    </w:p>
    <w:p w14:paraId="645C629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import tkinter as tk</w:t>
      </w:r>
    </w:p>
    <w:p w14:paraId="473FA94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from tkinter import ttk  </w:t>
      </w:r>
    </w:p>
    <w:p w14:paraId="704DE1E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from scapy.all import * </w:t>
      </w:r>
    </w:p>
    <w:p w14:paraId="76DF73D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from scapy.layers.inet import IP, TCP, UDP, ICMP </w:t>
      </w:r>
    </w:p>
    <w:p w14:paraId="756AF52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import netifaces as ni </w:t>
      </w:r>
    </w:p>
    <w:p w14:paraId="234C16D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import winreg as wr </w:t>
      </w:r>
    </w:p>
    <w:p w14:paraId="3913F93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from scapy.layers.l2 import getmacbyip, Ether </w:t>
      </w:r>
    </w:p>
    <w:p w14:paraId="4E4C69A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47F029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class PacketGeneratorApp(tk.Tk):</w:t>
      </w:r>
    </w:p>
    <w:p w14:paraId="7794290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def __init__(self):</w:t>
      </w:r>
    </w:p>
    <w:p w14:paraId="09F71C9C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super().__init__()  # Инициализация главного окна</w:t>
      </w:r>
    </w:p>
    <w:p w14:paraId="68113428" w14:textId="77777777" w:rsidR="00D743F7" w:rsidRPr="00D743F7" w:rsidRDefault="00D743F7" w:rsidP="00D743F7">
      <w:pPr>
        <w:rPr>
          <w:rFonts w:cs="Times New Roman"/>
        </w:rPr>
      </w:pPr>
    </w:p>
    <w:p w14:paraId="770AD82A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# Переменные для хранения пакетов</w:t>
      </w:r>
    </w:p>
    <w:p w14:paraId="7613CA33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self.num_packets = 0  # Счетчик пакетов</w:t>
      </w:r>
    </w:p>
    <w:p w14:paraId="70410BF9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self.packet_queue = []  # Очередь пакетов для отправки</w:t>
      </w:r>
    </w:p>
    <w:p w14:paraId="0A753CA2" w14:textId="77777777" w:rsidR="00D743F7" w:rsidRPr="00D743F7" w:rsidRDefault="00D743F7" w:rsidP="00D743F7">
      <w:pPr>
        <w:rPr>
          <w:rFonts w:cs="Times New Roman"/>
        </w:rPr>
      </w:pPr>
    </w:p>
    <w:p w14:paraId="4EA3B8FD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# Настройка главного окна</w:t>
      </w:r>
    </w:p>
    <w:p w14:paraId="79FCAD34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self.title("Packet Generator")  # Заголовок окна</w:t>
      </w:r>
    </w:p>
    <w:p w14:paraId="6D8DA849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self.geometry("1000x600")  # Размер окна</w:t>
      </w:r>
    </w:p>
    <w:p w14:paraId="6E7DF739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self.resizable(False, False)  # Запрет изменения размера</w:t>
      </w:r>
    </w:p>
    <w:p w14:paraId="7182258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 xml:space="preserve">self.attributes('-alpha', 0.85)  # </w:t>
      </w:r>
      <w:r w:rsidRPr="00D743F7">
        <w:rPr>
          <w:rFonts w:cs="Times New Roman"/>
        </w:rPr>
        <w:t>Прозрачность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окна</w:t>
      </w:r>
      <w:r w:rsidRPr="00D743F7">
        <w:rPr>
          <w:rFonts w:cs="Times New Roman"/>
          <w:lang w:val="en-US"/>
        </w:rPr>
        <w:t xml:space="preserve"> (85%)</w:t>
      </w:r>
    </w:p>
    <w:p w14:paraId="28E7054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1C1A4F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Главный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контейнер</w:t>
      </w:r>
    </w:p>
    <w:p w14:paraId="3CE3935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self.protocol_frame = tk.Frame(self)  # </w:t>
      </w:r>
      <w:r w:rsidRPr="00D743F7">
        <w:rPr>
          <w:rFonts w:cs="Times New Roman"/>
        </w:rPr>
        <w:t>Фрейм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всего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содержимого</w:t>
      </w:r>
    </w:p>
    <w:p w14:paraId="01976B9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self.protocol_frame.pack(pady=5, padx=5, fill="both", expand=True)</w:t>
      </w:r>
    </w:p>
    <w:p w14:paraId="290809B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469038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Фрейм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выбора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протокола</w:t>
      </w:r>
    </w:p>
    <w:p w14:paraId="3BBA104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self.choice_frame = tk.Frame(self.protocol_frame)</w:t>
      </w:r>
    </w:p>
    <w:p w14:paraId="6C103485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self.choice_frame.pack()</w:t>
      </w:r>
    </w:p>
    <w:p w14:paraId="44BBD30B" w14:textId="77777777" w:rsidR="00D743F7" w:rsidRPr="00D743F7" w:rsidRDefault="00D743F7" w:rsidP="00D743F7">
      <w:pPr>
        <w:rPr>
          <w:rFonts w:cs="Times New Roman"/>
        </w:rPr>
      </w:pPr>
    </w:p>
    <w:p w14:paraId="749C293B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# Выбор протокола</w:t>
      </w:r>
    </w:p>
    <w:p w14:paraId="25E6AD4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self.protocol_label = tk.Label(self.choice_frame, text="</w:t>
      </w:r>
      <w:r w:rsidRPr="00D743F7">
        <w:rPr>
          <w:rFonts w:cs="Times New Roman"/>
        </w:rPr>
        <w:t>Протокол</w:t>
      </w:r>
      <w:r w:rsidRPr="00D743F7">
        <w:rPr>
          <w:rFonts w:cs="Times New Roman"/>
          <w:lang w:val="en-US"/>
        </w:rPr>
        <w:t>:", font=("Arial", 14))</w:t>
      </w:r>
    </w:p>
    <w:p w14:paraId="1D92458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self.protocol_label.pack(side="left", pady=1, padx=5)</w:t>
      </w:r>
    </w:p>
    <w:p w14:paraId="0F82F40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DD7DD00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self.protocol_var = tk.StringVar(value="TCP")  # Переменная для хранения выбранного протокола</w:t>
      </w:r>
    </w:p>
    <w:p w14:paraId="4D460E8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self.protocol_combobox = ttk.Combobox(self.choice_frame, values=["TCP", "UDP", "ICMP", "IP"], textvariable=self.protocol_var, state="readonly")</w:t>
      </w:r>
    </w:p>
    <w:p w14:paraId="13A866D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self.protocol_combobox.bind("&lt;&lt;ComboboxSelected&gt;&gt;", self.update_packet_fields)  # </w:t>
      </w:r>
      <w:r w:rsidRPr="00D743F7">
        <w:rPr>
          <w:rFonts w:cs="Times New Roman"/>
        </w:rPr>
        <w:t>Обработчик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смены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протокола</w:t>
      </w:r>
    </w:p>
    <w:p w14:paraId="3E7D8A5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self.protocol_combobox.pack(side="left", pady=1)</w:t>
      </w:r>
    </w:p>
    <w:p w14:paraId="712FFAD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8B7443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Фрейм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всех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параметров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</w:p>
    <w:p w14:paraId="09C1466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self.packet_frame = tk.Frame(self.protocol_frame)</w:t>
      </w:r>
    </w:p>
    <w:p w14:paraId="56B6B56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self.packet_frame.pack(pady=5, padx=5, fill="both", expand=True)</w:t>
      </w:r>
    </w:p>
    <w:p w14:paraId="3A5953E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FF3D26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Левая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панель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управления</w:t>
      </w:r>
    </w:p>
    <w:p w14:paraId="17DC8AD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self.buttom_frame = tk.Frame(self.packet_frame)</w:t>
      </w:r>
    </w:p>
    <w:p w14:paraId="02C6715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self.buttom_frame.pack(side="left", pady=1, padx=5)</w:t>
      </w:r>
    </w:p>
    <w:p w14:paraId="11F78C7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0D3C9D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Получение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списка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сетевых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интерфейсов</w:t>
      </w:r>
    </w:p>
    <w:p w14:paraId="37F2C7B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self.interfaces_all = ni.interfaces()  # </w:t>
      </w:r>
      <w:r w:rsidRPr="00D743F7">
        <w:rPr>
          <w:rFonts w:cs="Times New Roman"/>
        </w:rPr>
        <w:t>Получить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все</w:t>
      </w:r>
      <w:r w:rsidRPr="00D743F7">
        <w:rPr>
          <w:rFonts w:cs="Times New Roman"/>
          <w:lang w:val="en-US"/>
        </w:rPr>
        <w:t xml:space="preserve"> GUID </w:t>
      </w:r>
      <w:r w:rsidRPr="00D743F7">
        <w:rPr>
          <w:rFonts w:cs="Times New Roman"/>
        </w:rPr>
        <w:t>интерфейсов</w:t>
      </w:r>
    </w:p>
    <w:p w14:paraId="77E5BC4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self.x = self.get_connection_name_from_guid(self.interfaces_all)  # </w:t>
      </w:r>
      <w:r w:rsidRPr="00D743F7">
        <w:rPr>
          <w:rFonts w:cs="Times New Roman"/>
        </w:rPr>
        <w:t>Преобразовать</w:t>
      </w:r>
      <w:r w:rsidRPr="00D743F7">
        <w:rPr>
          <w:rFonts w:cs="Times New Roman"/>
          <w:lang w:val="en-US"/>
        </w:rPr>
        <w:t xml:space="preserve"> GUID </w:t>
      </w:r>
      <w:r w:rsidRPr="00D743F7">
        <w:rPr>
          <w:rFonts w:cs="Times New Roman"/>
        </w:rPr>
        <w:t>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читаемые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имена</w:t>
      </w:r>
    </w:p>
    <w:p w14:paraId="4375047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B38980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Выбор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сетевого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интерфейса</w:t>
      </w:r>
    </w:p>
    <w:p w14:paraId="452C2B3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self.int_label = tk.Label(self.buttom_frame, text="</w:t>
      </w:r>
      <w:r w:rsidRPr="00D743F7">
        <w:rPr>
          <w:rFonts w:cs="Times New Roman"/>
        </w:rPr>
        <w:t>Интерфейс</w:t>
      </w:r>
      <w:r w:rsidRPr="00D743F7">
        <w:rPr>
          <w:rFonts w:cs="Times New Roman"/>
          <w:lang w:val="en-US"/>
        </w:rPr>
        <w:t>:", font=("Arial", 14))</w:t>
      </w:r>
    </w:p>
    <w:p w14:paraId="4A83AB1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self.int_label.pack(pady=1, padx=5)</w:t>
      </w:r>
    </w:p>
    <w:p w14:paraId="3847425C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0C9955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self.int_var = tk.StringVar(value="</w:t>
      </w:r>
      <w:r w:rsidRPr="00D743F7">
        <w:rPr>
          <w:rFonts w:cs="Times New Roman"/>
        </w:rPr>
        <w:t>Беспроводная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сеть</w:t>
      </w:r>
      <w:r w:rsidRPr="00D743F7">
        <w:rPr>
          <w:rFonts w:cs="Times New Roman"/>
          <w:lang w:val="en-US"/>
        </w:rPr>
        <w:t xml:space="preserve">")  # </w:t>
      </w:r>
      <w:r w:rsidRPr="00D743F7">
        <w:rPr>
          <w:rFonts w:cs="Times New Roman"/>
        </w:rPr>
        <w:t>Интерфейс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умолчанию</w:t>
      </w:r>
    </w:p>
    <w:p w14:paraId="707232B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self.int_combobox = ttk.Combobox(self.buttom_frame, values=self.x, textvariable=self.int_var, state="readonly")</w:t>
      </w:r>
    </w:p>
    <w:p w14:paraId="6810A51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self.int_combobox.pack(pady=1, fill="x")</w:t>
      </w:r>
    </w:p>
    <w:p w14:paraId="6199707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67D5A2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Кнопка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генерации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</w:p>
    <w:p w14:paraId="21F875D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 = tk.Button(self.buttom_frame, text="</w:t>
      </w:r>
      <w:r w:rsidRPr="00D743F7">
        <w:rPr>
          <w:rFonts w:cs="Times New Roman"/>
        </w:rPr>
        <w:t>Сгенерировать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</w:t>
      </w:r>
      <w:r w:rsidRPr="00D743F7">
        <w:rPr>
          <w:rFonts w:cs="Times New Roman"/>
          <w:lang w:val="en-US"/>
        </w:rPr>
        <w:t>", command=self.generate_packet)</w:t>
      </w:r>
    </w:p>
    <w:p w14:paraId="53CD939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self.generate_button.pack(fill="x", pady=10)</w:t>
      </w:r>
    </w:p>
    <w:p w14:paraId="10A4FE6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4C14FE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Кнопка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отправки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пакетов</w:t>
      </w:r>
    </w:p>
    <w:p w14:paraId="2722FC2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 = tk.Button(self.buttom_frame, text="</w:t>
      </w:r>
      <w:r w:rsidRPr="00D743F7">
        <w:rPr>
          <w:rFonts w:cs="Times New Roman"/>
        </w:rPr>
        <w:t>Отправить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пакеты</w:t>
      </w:r>
      <w:r w:rsidRPr="00D743F7">
        <w:rPr>
          <w:rFonts w:cs="Times New Roman"/>
          <w:lang w:val="en-US"/>
        </w:rPr>
        <w:t>", command=self.send_packet)</w:t>
      </w:r>
    </w:p>
    <w:p w14:paraId="0430369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self.generate_button.pack(fill="x", pady=10)</w:t>
      </w:r>
    </w:p>
    <w:p w14:paraId="48AB113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5BFC344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# Информация о количестве пакетов в очереди</w:t>
      </w:r>
    </w:p>
    <w:p w14:paraId="08B2FD9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self.info_packet_label = tk.Label(self.buttom_frame, text="</w:t>
      </w:r>
      <w:r w:rsidRPr="00D743F7">
        <w:rPr>
          <w:rFonts w:cs="Times New Roman"/>
        </w:rPr>
        <w:t>Пакетов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очереди</w:t>
      </w:r>
      <w:r w:rsidRPr="00D743F7">
        <w:rPr>
          <w:rFonts w:cs="Times New Roman"/>
          <w:lang w:val="en-US"/>
        </w:rPr>
        <w:t>:", font=("Arial", 12))</w:t>
      </w:r>
    </w:p>
    <w:p w14:paraId="55B672C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self.info_packet_label.pack(pady=1)</w:t>
      </w:r>
    </w:p>
    <w:p w14:paraId="535EF51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CEE672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self.info_packet = tk.Label(self.buttom_frame, text=str(self.num_packets), font=("Arial", 12))</w:t>
      </w:r>
    </w:p>
    <w:p w14:paraId="60F8022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self.info_packet.pack(pady=1)</w:t>
      </w:r>
    </w:p>
    <w:p w14:paraId="257895C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E16987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Кнопка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удаления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последнего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</w:p>
    <w:p w14:paraId="63E39DF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 = tk.Button(self.buttom_frame, text="</w:t>
      </w:r>
      <w:r w:rsidRPr="00D743F7">
        <w:rPr>
          <w:rFonts w:cs="Times New Roman"/>
        </w:rPr>
        <w:t>Удалить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последний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</w:t>
      </w:r>
      <w:r w:rsidRPr="00D743F7">
        <w:rPr>
          <w:rFonts w:cs="Times New Roman"/>
          <w:lang w:val="en-US"/>
        </w:rPr>
        <w:t>", command=self.del_packet)</w:t>
      </w:r>
    </w:p>
    <w:p w14:paraId="2E2EED6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self.generate_button.pack(fill="x", pady=10)</w:t>
      </w:r>
    </w:p>
    <w:p w14:paraId="59578EB8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F0B090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Кнопка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очистки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очереди</w:t>
      </w:r>
    </w:p>
    <w:p w14:paraId="35671A4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 = tk.Button(self.buttom_frame, text="</w:t>
      </w:r>
      <w:r w:rsidRPr="00D743F7">
        <w:rPr>
          <w:rFonts w:cs="Times New Roman"/>
        </w:rPr>
        <w:t>Удалить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все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пакеты</w:t>
      </w:r>
      <w:r w:rsidRPr="00D743F7">
        <w:rPr>
          <w:rFonts w:cs="Times New Roman"/>
          <w:lang w:val="en-US"/>
        </w:rPr>
        <w:t>", command=self.del_all_packet)</w:t>
      </w:r>
    </w:p>
    <w:p w14:paraId="4F6703F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self.generate_button.pack(fill="x", pady=10)</w:t>
      </w:r>
    </w:p>
    <w:p w14:paraId="3E10A24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F2D6AF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==================== IP </w:t>
      </w:r>
      <w:r w:rsidRPr="00D743F7">
        <w:rPr>
          <w:rFonts w:cs="Times New Roman"/>
        </w:rPr>
        <w:t>ПАРАМЕТРЫ</w:t>
      </w:r>
      <w:r w:rsidRPr="00D743F7">
        <w:rPr>
          <w:rFonts w:cs="Times New Roman"/>
          <w:lang w:val="en-US"/>
        </w:rPr>
        <w:t xml:space="preserve"> ====================</w:t>
      </w:r>
    </w:p>
    <w:p w14:paraId="2C6C2C1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self.ip_frame = tk.Frame(self.packet_frame)</w:t>
      </w:r>
    </w:p>
    <w:p w14:paraId="4CE3487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self.ip_frame.pack(side="left", pady=10, padx=10, fill="both", expand=True)</w:t>
      </w:r>
    </w:p>
    <w:p w14:paraId="465FD13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4EA694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self.ip_label = tk.Label(self.ip_frame, text="IP:", font=("Arial", 12))</w:t>
      </w:r>
    </w:p>
    <w:p w14:paraId="0FD6708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self.ip_label.pack(pady=5)</w:t>
      </w:r>
    </w:p>
    <w:p w14:paraId="30A80F2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A59839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self.ip_block = tk.Frame(self.ip_frame)</w:t>
      </w:r>
    </w:p>
    <w:p w14:paraId="171AE5F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self.ip_block.pack(side="top", fill="x", padx=[5, 5], pady=5)</w:t>
      </w:r>
    </w:p>
    <w:p w14:paraId="7DF51CF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F64AFE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IP-</w:t>
      </w:r>
      <w:r w:rsidRPr="00D743F7">
        <w:rPr>
          <w:rFonts w:cs="Times New Roman"/>
        </w:rPr>
        <w:t>адреса</w:t>
      </w:r>
    </w:p>
    <w:p w14:paraId="14BC32A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self.ip_address = tk.Frame(self.ip_block)</w:t>
      </w:r>
    </w:p>
    <w:p w14:paraId="12F07B2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self.ip_address.pack(side="left", padx=5, pady=5)</w:t>
      </w:r>
    </w:p>
    <w:p w14:paraId="2EB04C8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C74789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self.ip_address_label = tk.Label(self.ip_address, text="IP-</w:t>
      </w:r>
      <w:r w:rsidRPr="00D743F7">
        <w:rPr>
          <w:rFonts w:cs="Times New Roman"/>
        </w:rPr>
        <w:t>адрес</w:t>
      </w:r>
      <w:r w:rsidRPr="00D743F7">
        <w:rPr>
          <w:rFonts w:cs="Times New Roman"/>
          <w:lang w:val="en-US"/>
        </w:rPr>
        <w:t>a:", font=("Arial", 12))</w:t>
      </w:r>
    </w:p>
    <w:p w14:paraId="5B43E0E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self.ip_address_label.pack(anchor="nw", padx=5)</w:t>
      </w:r>
    </w:p>
    <w:p w14:paraId="5617A46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40BF7B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IP </w:t>
      </w:r>
      <w:r w:rsidRPr="00D743F7">
        <w:rPr>
          <w:rFonts w:cs="Times New Roman"/>
        </w:rPr>
        <w:t>источника</w:t>
      </w:r>
    </w:p>
    <w:p w14:paraId="3A2BD71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self.ip_src = tk.Frame(self.ip_address)</w:t>
      </w:r>
    </w:p>
    <w:p w14:paraId="3EE7677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self.ip_src.pack(fill="x", padx=[5, 5])</w:t>
      </w:r>
    </w:p>
    <w:p w14:paraId="4E7A3A5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self.ip_source_label = tk.Label(self.ip_src, text="</w:t>
      </w:r>
      <w:r w:rsidRPr="00D743F7">
        <w:rPr>
          <w:rFonts w:cs="Times New Roman"/>
        </w:rPr>
        <w:t>Источник</w:t>
      </w:r>
      <w:r w:rsidRPr="00D743F7">
        <w:rPr>
          <w:rFonts w:cs="Times New Roman"/>
          <w:lang w:val="en-US"/>
        </w:rPr>
        <w:t>:")</w:t>
      </w:r>
    </w:p>
    <w:p w14:paraId="421C24B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self.ip_source_label.pack(side="left", ipadx=1)</w:t>
      </w:r>
    </w:p>
    <w:p w14:paraId="4CB8906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self.ip_source_entry = tk.Entry(self.ip_src, width=20)  # </w:t>
      </w:r>
      <w:r w:rsidRPr="00D743F7">
        <w:rPr>
          <w:rFonts w:cs="Times New Roman"/>
        </w:rPr>
        <w:t>Поле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ввода</w:t>
      </w:r>
      <w:r w:rsidRPr="00D743F7">
        <w:rPr>
          <w:rFonts w:cs="Times New Roman"/>
          <w:lang w:val="en-US"/>
        </w:rPr>
        <w:t xml:space="preserve"> IP-</w:t>
      </w:r>
      <w:r w:rsidRPr="00D743F7">
        <w:rPr>
          <w:rFonts w:cs="Times New Roman"/>
        </w:rPr>
        <w:t>адреса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источника</w:t>
      </w:r>
    </w:p>
    <w:p w14:paraId="5F8809F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self.ip_source_entry.insert(0, "192.168.43.65")  # </w:t>
      </w:r>
      <w:r w:rsidRPr="00D743F7">
        <w:rPr>
          <w:rFonts w:cs="Times New Roman"/>
        </w:rPr>
        <w:t>Значение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умолчанию</w:t>
      </w:r>
    </w:p>
    <w:p w14:paraId="00F441E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self.ip_source_entry.pack(side="right")</w:t>
      </w:r>
    </w:p>
    <w:p w14:paraId="3591BCB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</w:t>
      </w:r>
    </w:p>
    <w:p w14:paraId="3302C63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IP </w:t>
      </w:r>
      <w:r w:rsidRPr="00D743F7">
        <w:rPr>
          <w:rFonts w:cs="Times New Roman"/>
        </w:rPr>
        <w:t>назначения</w:t>
      </w:r>
    </w:p>
    <w:p w14:paraId="0C7A7D8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self.ip_dst = tk.Frame(self.ip_address)</w:t>
      </w:r>
    </w:p>
    <w:p w14:paraId="522E663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self.ip_dst.pack(fill="x", padx=[5, 5], pady=[5,5])</w:t>
      </w:r>
    </w:p>
    <w:p w14:paraId="5913C1A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self.ip_destination_label = tk.Label(self.ip_dst, text="</w:t>
      </w:r>
      <w:r w:rsidRPr="00D743F7">
        <w:rPr>
          <w:rFonts w:cs="Times New Roman"/>
        </w:rPr>
        <w:t>Назначение</w:t>
      </w:r>
      <w:r w:rsidRPr="00D743F7">
        <w:rPr>
          <w:rFonts w:cs="Times New Roman"/>
          <w:lang w:val="en-US"/>
        </w:rPr>
        <w:t>:")</w:t>
      </w:r>
    </w:p>
    <w:p w14:paraId="65F887D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self.ip_destination_label.pack(side="left")</w:t>
      </w:r>
    </w:p>
    <w:p w14:paraId="0A8140F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self.ip_destination_entry = tk.Entry(self.ip_dst, width=20)  # </w:t>
      </w:r>
      <w:r w:rsidRPr="00D743F7">
        <w:rPr>
          <w:rFonts w:cs="Times New Roman"/>
        </w:rPr>
        <w:t>Поле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ввода</w:t>
      </w:r>
      <w:r w:rsidRPr="00D743F7">
        <w:rPr>
          <w:rFonts w:cs="Times New Roman"/>
          <w:lang w:val="en-US"/>
        </w:rPr>
        <w:t xml:space="preserve"> IP-</w:t>
      </w:r>
      <w:r w:rsidRPr="00D743F7">
        <w:rPr>
          <w:rFonts w:cs="Times New Roman"/>
        </w:rPr>
        <w:t>адреса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назначения</w:t>
      </w:r>
    </w:p>
    <w:p w14:paraId="1BA5299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self.ip_destination_entry.insert(0, "8.8.8.8")  # Google DNS </w:t>
      </w:r>
      <w:r w:rsidRPr="00D743F7">
        <w:rPr>
          <w:rFonts w:cs="Times New Roman"/>
        </w:rPr>
        <w:t>по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умолчанию</w:t>
      </w:r>
    </w:p>
    <w:p w14:paraId="2A39E0C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self.ip_destination_entry.pack(side="right")  </w:t>
      </w:r>
    </w:p>
    <w:p w14:paraId="0971C28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C3FCB3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Параметры</w:t>
      </w:r>
      <w:r w:rsidRPr="00D743F7">
        <w:rPr>
          <w:rFonts w:cs="Times New Roman"/>
          <w:lang w:val="en-US"/>
        </w:rPr>
        <w:t xml:space="preserve"> IP-</w:t>
      </w:r>
      <w:r w:rsidRPr="00D743F7">
        <w:rPr>
          <w:rFonts w:cs="Times New Roman"/>
        </w:rPr>
        <w:t>заголовка</w:t>
      </w:r>
    </w:p>
    <w:p w14:paraId="6664F77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self.ip_params = tk.Frame(self.ip_frame)</w:t>
      </w:r>
    </w:p>
    <w:p w14:paraId="4A7595D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self.ip_params.pack(fill="x", padx=[5, 5], side="bottom", pady=5)</w:t>
      </w:r>
    </w:p>
    <w:p w14:paraId="1C03747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B97B4A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self.ip_params_label = tk.Label(self.ip_params, text="</w:t>
      </w:r>
      <w:r w:rsidRPr="00D743F7">
        <w:rPr>
          <w:rFonts w:cs="Times New Roman"/>
        </w:rPr>
        <w:t>Параметры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пакеты</w:t>
      </w:r>
      <w:r w:rsidRPr="00D743F7">
        <w:rPr>
          <w:rFonts w:cs="Times New Roman"/>
          <w:lang w:val="en-US"/>
        </w:rPr>
        <w:t>:", font=("Arial", 12))</w:t>
      </w:r>
    </w:p>
    <w:p w14:paraId="15FA1FB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self.ip_params_label.pack(anchor="nw", padx=5)</w:t>
      </w:r>
    </w:p>
    <w:p w14:paraId="379FA06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1D938A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IHL (Internet Header Length) - 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заголовка</w:t>
      </w:r>
    </w:p>
    <w:p w14:paraId="055E4E9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 = tk.Frame(self.ip_params)</w:t>
      </w:r>
    </w:p>
    <w:p w14:paraId="0DF978A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self.ihl.pack(fill="x", padx=[5, 5], pady=[5, 5])</w:t>
      </w:r>
    </w:p>
    <w:p w14:paraId="36969D4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B1CE96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self.ihl_label = tk.Label(self.ihl, text="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заголовка</w:t>
      </w:r>
      <w:r w:rsidRPr="00D743F7">
        <w:rPr>
          <w:rFonts w:cs="Times New Roman"/>
          <w:lang w:val="en-US"/>
        </w:rPr>
        <w:t>:", font=("Arial", 12))</w:t>
      </w:r>
    </w:p>
    <w:p w14:paraId="2F33CBF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self.ihl_label.pack(side="left")</w:t>
      </w:r>
    </w:p>
    <w:p w14:paraId="7124CCF8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BD84B2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self.ihl_var = tk.StringVar(value="5")  # 5 = 20 </w:t>
      </w:r>
      <w:r w:rsidRPr="00D743F7">
        <w:rPr>
          <w:rFonts w:cs="Times New Roman"/>
        </w:rPr>
        <w:t>байт</w:t>
      </w:r>
      <w:r w:rsidRPr="00D743F7">
        <w:rPr>
          <w:rFonts w:cs="Times New Roman"/>
          <w:lang w:val="en-US"/>
        </w:rPr>
        <w:t xml:space="preserve"> (</w:t>
      </w:r>
      <w:r w:rsidRPr="00D743F7">
        <w:rPr>
          <w:rFonts w:cs="Times New Roman"/>
        </w:rPr>
        <w:t>минимум</w:t>
      </w:r>
      <w:r w:rsidRPr="00D743F7">
        <w:rPr>
          <w:rFonts w:cs="Times New Roman"/>
          <w:lang w:val="en-US"/>
        </w:rPr>
        <w:t>)</w:t>
      </w:r>
    </w:p>
    <w:p w14:paraId="23C87AE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self.ihl_combobox = ttk.Combobox(self.ihl, values=["5", "6", "7", "8", "9", "10", "11", "12", "13", "14", "15"], textvariable=self.ihl_var, state="readonly", width=10)</w:t>
      </w:r>
    </w:p>
    <w:p w14:paraId="5D1EBD7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self.ihl_combobox.pack(side="right", padx=[5, 0])</w:t>
      </w:r>
    </w:p>
    <w:p w14:paraId="7F56584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E84F5B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TOS (Type of Service) - </w:t>
      </w:r>
      <w:r w:rsidRPr="00D743F7">
        <w:rPr>
          <w:rFonts w:cs="Times New Roman"/>
        </w:rPr>
        <w:t>тип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обслуживания</w:t>
      </w:r>
    </w:p>
    <w:p w14:paraId="3DD3D64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self.tos = tk.Frame(self.ip_params)</w:t>
      </w:r>
    </w:p>
    <w:p w14:paraId="02D06FB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self.tos.pack(fill="x", padx=[5, 5], pady=[5, 5])</w:t>
      </w:r>
    </w:p>
    <w:p w14:paraId="115A4DA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061731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self.tos_label = tk.Label(self.tos, text="</w:t>
      </w:r>
      <w:r w:rsidRPr="00D743F7">
        <w:rPr>
          <w:rFonts w:cs="Times New Roman"/>
        </w:rPr>
        <w:t>Тип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обслуживания</w:t>
      </w:r>
      <w:r w:rsidRPr="00D743F7">
        <w:rPr>
          <w:rFonts w:cs="Times New Roman"/>
          <w:lang w:val="en-US"/>
        </w:rPr>
        <w:t>:", font=("Arial", 12))</w:t>
      </w:r>
    </w:p>
    <w:p w14:paraId="4588C9B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self.tos_label.pack(side="left")</w:t>
      </w:r>
    </w:p>
    <w:p w14:paraId="2BAE55B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A1AC26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self.tos_entry = tk.Entry(self.tos, width=10)</w:t>
      </w:r>
    </w:p>
    <w:p w14:paraId="4FA054AA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self.tos_entry.insert(0, 0)  # 0 = обычная приоритетность</w:t>
      </w:r>
    </w:p>
    <w:p w14:paraId="54DCCB8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 xml:space="preserve">self.tos_entry.pack(side="right") </w:t>
      </w:r>
    </w:p>
    <w:p w14:paraId="35790F1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044309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Total Length - </w:t>
      </w:r>
      <w:r w:rsidRPr="00D743F7">
        <w:rPr>
          <w:rFonts w:cs="Times New Roman"/>
        </w:rPr>
        <w:t>общая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</w:p>
    <w:p w14:paraId="530988F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self.total_len = tk.Frame(self.ip_params)</w:t>
      </w:r>
    </w:p>
    <w:p w14:paraId="2FD76F3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self.total_len.pack(fill="x", padx=[5, 5], pady=[5, 5])</w:t>
      </w:r>
    </w:p>
    <w:p w14:paraId="76D1E418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D28747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self.total_len_label = tk.Label(self.total_len, text="</w:t>
      </w:r>
      <w:r w:rsidRPr="00D743F7">
        <w:rPr>
          <w:rFonts w:cs="Times New Roman"/>
        </w:rPr>
        <w:t>Общая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>:", font=("Arial", 12))</w:t>
      </w:r>
    </w:p>
    <w:p w14:paraId="4409BE5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self.total_len_label.pack(side="left")</w:t>
      </w:r>
    </w:p>
    <w:p w14:paraId="44D8153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0B2409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self.total_len_entry = tk.Entry(self.total_len, width=10)</w:t>
      </w:r>
    </w:p>
    <w:p w14:paraId="41639187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self.total_len_entry.insert(0, 32)  # Минимальный размер пакета</w:t>
      </w:r>
    </w:p>
    <w:p w14:paraId="23D2D13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self.total_len_entry.pack(side="right")</w:t>
      </w:r>
    </w:p>
    <w:p w14:paraId="69B2124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F736CE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ID - </w:t>
      </w:r>
      <w:r w:rsidRPr="00D743F7">
        <w:rPr>
          <w:rFonts w:cs="Times New Roman"/>
        </w:rPr>
        <w:t>идентификатор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</w:p>
    <w:p w14:paraId="3A25CE9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 = tk.Frame(self.ip_params)</w:t>
      </w:r>
    </w:p>
    <w:p w14:paraId="5772FCE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self.id.pack(fill="x", padx=[5, 5], pady=[5, 5])</w:t>
      </w:r>
    </w:p>
    <w:p w14:paraId="715DDEE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93DE0D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self.id_label = tk.Label(self.id, text="</w:t>
      </w:r>
      <w:r w:rsidRPr="00D743F7">
        <w:rPr>
          <w:rFonts w:cs="Times New Roman"/>
        </w:rPr>
        <w:t>Идентификатор</w:t>
      </w:r>
      <w:r w:rsidRPr="00D743F7">
        <w:rPr>
          <w:rFonts w:cs="Times New Roman"/>
          <w:lang w:val="en-US"/>
        </w:rPr>
        <w:t>:", font=("Arial", 12))</w:t>
      </w:r>
    </w:p>
    <w:p w14:paraId="15E89C7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self.id_label.pack(side="left")</w:t>
      </w:r>
    </w:p>
    <w:p w14:paraId="17C71F5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D0A9A4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self.id_entry = tk.Entry(self.id, width=10)</w:t>
      </w:r>
    </w:p>
    <w:p w14:paraId="2ACDAD2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self.id_entry.insert(0, 12345)  # </w:t>
      </w:r>
      <w:r w:rsidRPr="00D743F7">
        <w:rPr>
          <w:rFonts w:cs="Times New Roman"/>
        </w:rPr>
        <w:t>Уникальный</w:t>
      </w:r>
      <w:r w:rsidRPr="00D743F7">
        <w:rPr>
          <w:rFonts w:cs="Times New Roman"/>
          <w:lang w:val="en-US"/>
        </w:rPr>
        <w:t xml:space="preserve"> ID </w:t>
      </w:r>
      <w:r w:rsidRPr="00D743F7">
        <w:rPr>
          <w:rFonts w:cs="Times New Roman"/>
        </w:rPr>
        <w:t>пакета</w:t>
      </w:r>
    </w:p>
    <w:p w14:paraId="2F78615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self.id_entry.pack(side="right")</w:t>
      </w:r>
    </w:p>
    <w:p w14:paraId="383B654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9AA303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Fragment Offset - </w:t>
      </w:r>
      <w:r w:rsidRPr="00D743F7">
        <w:rPr>
          <w:rFonts w:cs="Times New Roman"/>
        </w:rPr>
        <w:t>смещение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фрагмента</w:t>
      </w:r>
    </w:p>
    <w:p w14:paraId="710951E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self.fragment_offset = tk.Frame(self.ip_params)</w:t>
      </w:r>
    </w:p>
    <w:p w14:paraId="0D97D82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self.fragment_offset.pack(fill="x", padx=[5, 5], pady=[5, 5])</w:t>
      </w:r>
    </w:p>
    <w:p w14:paraId="154CCDF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E85C56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self.fragment_offset_label = tk.Label(self.fragment_offset, text="</w:t>
      </w:r>
      <w:r w:rsidRPr="00D743F7">
        <w:rPr>
          <w:rFonts w:cs="Times New Roman"/>
        </w:rPr>
        <w:t>Смещение</w:t>
      </w:r>
      <w:r w:rsidRPr="00D743F7">
        <w:rPr>
          <w:rFonts w:cs="Times New Roman"/>
          <w:lang w:val="en-US"/>
        </w:rPr>
        <w:t>:", font=("Arial", 12))</w:t>
      </w:r>
    </w:p>
    <w:p w14:paraId="2CF40B3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self.fragment_offset_label.pack(side="left")</w:t>
      </w:r>
    </w:p>
    <w:p w14:paraId="295F194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05A23B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self.fragment_offset_entry = tk.Entry(self.fragment_offset, width=10)</w:t>
      </w:r>
    </w:p>
    <w:p w14:paraId="5D18282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self.fragment_offset_entry.insert(0, 0)  # 0 = </w:t>
      </w:r>
      <w:r w:rsidRPr="00D743F7">
        <w:rPr>
          <w:rFonts w:cs="Times New Roman"/>
        </w:rPr>
        <w:t>нет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фрагментации</w:t>
      </w:r>
    </w:p>
    <w:p w14:paraId="02C9146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self.fragment_offset_entry.pack(side="right")</w:t>
      </w:r>
    </w:p>
    <w:p w14:paraId="7720315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910ED5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TTL (Time To Live) - </w:t>
      </w:r>
      <w:r w:rsidRPr="00D743F7">
        <w:rPr>
          <w:rFonts w:cs="Times New Roman"/>
        </w:rPr>
        <w:t>время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жизни</w:t>
      </w:r>
    </w:p>
    <w:p w14:paraId="096DBED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self.TTL = tk.Frame(self.ip_params)</w:t>
      </w:r>
    </w:p>
    <w:p w14:paraId="523F9D6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self.TTL.pack(fill="x", padx=[5, 5], pady=[5, 5])</w:t>
      </w:r>
    </w:p>
    <w:p w14:paraId="6D85EA4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578B32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self.TTL_label = tk.Label(self.TTL, text="</w:t>
      </w:r>
      <w:r w:rsidRPr="00D743F7">
        <w:rPr>
          <w:rFonts w:cs="Times New Roman"/>
        </w:rPr>
        <w:t>Время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жизни</w:t>
      </w:r>
      <w:r w:rsidRPr="00D743F7">
        <w:rPr>
          <w:rFonts w:cs="Times New Roman"/>
          <w:lang w:val="en-US"/>
        </w:rPr>
        <w:t>:", font=("Arial", 12))</w:t>
      </w:r>
    </w:p>
    <w:p w14:paraId="427DBC9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self.TTL_label.pack(side="left")</w:t>
      </w:r>
    </w:p>
    <w:p w14:paraId="6CB94D30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BD3243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self.TTL_entry = tk.Entry(self.TTL, width=10)</w:t>
      </w:r>
    </w:p>
    <w:p w14:paraId="0E207273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self.TTL_entry.insert(0, 128)  # Стандартное значение для Windows</w:t>
      </w:r>
    </w:p>
    <w:p w14:paraId="0DD368E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self.TTL_entry.pack(side="right")</w:t>
      </w:r>
    </w:p>
    <w:p w14:paraId="026CA94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DA6110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Checksum - </w:t>
      </w:r>
      <w:r w:rsidRPr="00D743F7">
        <w:rPr>
          <w:rFonts w:cs="Times New Roman"/>
        </w:rPr>
        <w:t>контрольная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сумма</w:t>
      </w:r>
      <w:r w:rsidRPr="00D743F7">
        <w:rPr>
          <w:rFonts w:cs="Times New Roman"/>
          <w:lang w:val="en-US"/>
        </w:rPr>
        <w:t xml:space="preserve"> IP-</w:t>
      </w:r>
      <w:r w:rsidRPr="00D743F7">
        <w:rPr>
          <w:rFonts w:cs="Times New Roman"/>
        </w:rPr>
        <w:t>заголовка</w:t>
      </w:r>
    </w:p>
    <w:p w14:paraId="06E93C4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 = tk.Frame(self.ip_params)</w:t>
      </w:r>
    </w:p>
    <w:p w14:paraId="3CB93EE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self.check_sum.pack(fill="x", padx=[5, 5], pady=[5, 5])</w:t>
      </w:r>
    </w:p>
    <w:p w14:paraId="29AE69E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3226C4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self.check_sum_label = tk.Label(self.check_sum, text="</w:t>
      </w:r>
      <w:r w:rsidRPr="00D743F7">
        <w:rPr>
          <w:rFonts w:cs="Times New Roman"/>
        </w:rPr>
        <w:t>Контрольная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сумма</w:t>
      </w:r>
      <w:r w:rsidRPr="00D743F7">
        <w:rPr>
          <w:rFonts w:cs="Times New Roman"/>
          <w:lang w:val="en-US"/>
        </w:rPr>
        <w:t>:", font=("Arial", 12))</w:t>
      </w:r>
    </w:p>
    <w:p w14:paraId="7AA1E9E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self.check_sum_label.pack(side="left")</w:t>
      </w:r>
    </w:p>
    <w:p w14:paraId="3097A05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3EEAD2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self.check_sum_entry = tk.Entry(self.check_sum, width=10)</w:t>
      </w:r>
    </w:p>
    <w:p w14:paraId="3674931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self.check_sum_entry.insert(0, 0)  # 0 = </w:t>
      </w:r>
      <w:r w:rsidRPr="00D743F7">
        <w:rPr>
          <w:rFonts w:cs="Times New Roman"/>
        </w:rPr>
        <w:t>автоматический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расчет</w:t>
      </w:r>
    </w:p>
    <w:p w14:paraId="313AE95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self.check_sum_entry.pack(side="right")</w:t>
      </w:r>
    </w:p>
    <w:p w14:paraId="3C16733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44FD3A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==================== TCP </w:t>
      </w:r>
      <w:r w:rsidRPr="00D743F7">
        <w:rPr>
          <w:rFonts w:cs="Times New Roman"/>
        </w:rPr>
        <w:t>ПАРАМЕТРЫ</w:t>
      </w:r>
      <w:r w:rsidRPr="00D743F7">
        <w:rPr>
          <w:rFonts w:cs="Times New Roman"/>
          <w:lang w:val="en-US"/>
        </w:rPr>
        <w:t xml:space="preserve"> ====================</w:t>
      </w:r>
    </w:p>
    <w:p w14:paraId="4578C95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self.tcp_frame = tk.Frame(self.packet_frame)</w:t>
      </w:r>
    </w:p>
    <w:p w14:paraId="45D04C7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self.tcp_frame.pack(side="left", pady=10, padx=10, fill="both", expand=True)</w:t>
      </w:r>
    </w:p>
    <w:p w14:paraId="63117C5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0DC080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self.tcp_label = tk.Label(self.tcp_frame, text="TCP:", font=("Arial", 12))</w:t>
      </w:r>
    </w:p>
    <w:p w14:paraId="042C8FA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self.tcp_label.pack(pady=5)</w:t>
      </w:r>
    </w:p>
    <w:p w14:paraId="3C90638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A46BB5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Source Port</w:t>
      </w:r>
    </w:p>
    <w:p w14:paraId="568D99C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self.tcp_src = tk.Frame(self.tcp_frame)</w:t>
      </w:r>
    </w:p>
    <w:p w14:paraId="115212D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self.tcp_src.pack(fill="x", padx=[5, 5], pady=[5, 5])</w:t>
      </w:r>
    </w:p>
    <w:p w14:paraId="14AA3D0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1F48E8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self.tcp_source_port_label = tk.Label(self.tcp_src, text="</w:t>
      </w:r>
      <w:r w:rsidRPr="00D743F7">
        <w:rPr>
          <w:rFonts w:cs="Times New Roman"/>
        </w:rPr>
        <w:t>Источник</w:t>
      </w:r>
      <w:r w:rsidRPr="00D743F7">
        <w:rPr>
          <w:rFonts w:cs="Times New Roman"/>
          <w:lang w:val="en-US"/>
        </w:rPr>
        <w:t xml:space="preserve"> Port:")</w:t>
      </w:r>
    </w:p>
    <w:p w14:paraId="7E0CF8C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self.tcp_source_port_label.pack(side="left", padx=5)</w:t>
      </w:r>
    </w:p>
    <w:p w14:paraId="52B1EB4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E9BC0C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self.tcp_source_port_entry = tk.Entry(self.tcp_src, width=15)</w:t>
      </w:r>
    </w:p>
    <w:p w14:paraId="083EB4A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self.tcp_source_port_entry.insert(0, 9000)  # </w:t>
      </w:r>
      <w:r w:rsidRPr="00D743F7">
        <w:rPr>
          <w:rFonts w:cs="Times New Roman"/>
        </w:rPr>
        <w:t>Порт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источника</w:t>
      </w:r>
    </w:p>
    <w:p w14:paraId="68A482B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self.tcp_source_port_entry.pack(side="right", padx=5)</w:t>
      </w:r>
    </w:p>
    <w:p w14:paraId="0A388F5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6DFA7B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Destination Port</w:t>
      </w:r>
    </w:p>
    <w:p w14:paraId="3D30F5C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self.tcp_dst = tk.Frame(self.tcp_frame)</w:t>
      </w:r>
    </w:p>
    <w:p w14:paraId="1A51FA9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self.tcp_dst.pack(fill="x", padx=[5, 5], pady=[5, 5])</w:t>
      </w:r>
    </w:p>
    <w:p w14:paraId="5607FD4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B8D498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self.tcp_destination_port_label = tk.Label(self.tcp_dst, text="</w:t>
      </w:r>
      <w:r w:rsidRPr="00D743F7">
        <w:rPr>
          <w:rFonts w:cs="Times New Roman"/>
        </w:rPr>
        <w:t>Назначение</w:t>
      </w:r>
      <w:r w:rsidRPr="00D743F7">
        <w:rPr>
          <w:rFonts w:cs="Times New Roman"/>
          <w:lang w:val="en-US"/>
        </w:rPr>
        <w:t xml:space="preserve"> Port:")</w:t>
      </w:r>
    </w:p>
    <w:p w14:paraId="464A1EE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self.tcp_destination_port_label.pack(side="left", padx=5)</w:t>
      </w:r>
    </w:p>
    <w:p w14:paraId="24913900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24472B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self.tcp_destination_port_entry = tk.Entry(self.tcp_dst, width=15)</w:t>
      </w:r>
    </w:p>
    <w:p w14:paraId="46F2B04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self.tcp_destination_port_entry.insert(0, 80)  # HTTP </w:t>
      </w:r>
      <w:r w:rsidRPr="00D743F7">
        <w:rPr>
          <w:rFonts w:cs="Times New Roman"/>
        </w:rPr>
        <w:t>порт</w:t>
      </w:r>
    </w:p>
    <w:p w14:paraId="676151C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self.tcp_destination_port_entry.pack(side="right", padx=5)</w:t>
      </w:r>
    </w:p>
    <w:p w14:paraId="1B8A61A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6D05BB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Sequence Number</w:t>
      </w:r>
    </w:p>
    <w:p w14:paraId="225C645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self.tcp_seq_num = tk.Frame(self.tcp_frame)</w:t>
      </w:r>
    </w:p>
    <w:p w14:paraId="4D8208B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self.tcp_seq_num.pack(fill="x", padx=[5, 5], pady=[5, 5])</w:t>
      </w:r>
    </w:p>
    <w:p w14:paraId="109432C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06D239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self.tcp_seq_num_label = tk.Label(self.tcp_seq_num, text="Sequence Number:")</w:t>
      </w:r>
    </w:p>
    <w:p w14:paraId="15FBE24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self.tcp_seq_num_label.pack(side="left", padx=5)</w:t>
      </w:r>
    </w:p>
    <w:p w14:paraId="7B257A8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7D9EBE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self.tcp_seq_num_entry = tk.Entry(self.tcp_seq_num, width=15)</w:t>
      </w:r>
    </w:p>
    <w:p w14:paraId="2E3CB226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self.tcp_seq_num_entry.insert(0, 1)  # Начальный номер последовательности</w:t>
      </w:r>
    </w:p>
    <w:p w14:paraId="698B277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self.tcp_seq_num_entry.pack(side="right", padx=5)</w:t>
      </w:r>
    </w:p>
    <w:p w14:paraId="1A76850F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FDB4F1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Acknowledgement Number</w:t>
      </w:r>
    </w:p>
    <w:p w14:paraId="2B75F98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 = tk.Frame(self.tcp_frame)</w:t>
      </w:r>
    </w:p>
    <w:p w14:paraId="67F17CA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self.tcp_ack_num.pack(fill="x", padx=[5, 5], pady=[5, 5])</w:t>
      </w:r>
    </w:p>
    <w:p w14:paraId="3648657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268782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self.tcp_ack_num_label = tk.Label(self.tcp_ack_num, text="Acknowledgement Number:")</w:t>
      </w:r>
    </w:p>
    <w:p w14:paraId="4CD6D47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self.tcp_ack_num_label.pack(side="left", padx=5)</w:t>
      </w:r>
    </w:p>
    <w:p w14:paraId="68A2116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C82886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self.tcp_ack_num_entry = tk.Entry(self.tcp_ack_num, width=15)</w:t>
      </w:r>
    </w:p>
    <w:p w14:paraId="26B7345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self.tcp_ack_num_entry.insert(0, 1)  # </w:t>
      </w:r>
      <w:r w:rsidRPr="00D743F7">
        <w:rPr>
          <w:rFonts w:cs="Times New Roman"/>
        </w:rPr>
        <w:t>Номер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подтверждения</w:t>
      </w:r>
    </w:p>
    <w:p w14:paraId="5D603A3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self.tcp_ack_num_entry.pack(side="right", padx=5)</w:t>
      </w:r>
    </w:p>
    <w:p w14:paraId="4FA6EBF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1B6FFE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Data Offset</w:t>
      </w:r>
    </w:p>
    <w:p w14:paraId="7483277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self.tcp_data_offset = tk.Frame(self.tcp_frame)</w:t>
      </w:r>
    </w:p>
    <w:p w14:paraId="668DDA1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self.tcp_data_offset.pack(fill="x", padx=[5, 5], pady=[5, 5])</w:t>
      </w:r>
    </w:p>
    <w:p w14:paraId="6AF3B64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2A4EEE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self.tcp_data_offset_label = tk.Label(self.tcp_data_offset, text="Data Offset:")</w:t>
      </w:r>
    </w:p>
    <w:p w14:paraId="2C6CF7F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self.tcp_data_offset_label.pack(side="left", padx=5)</w:t>
      </w:r>
    </w:p>
    <w:p w14:paraId="6B72A55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83DBAD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self.tcp_data_offset_entry = tk.Entry(self.tcp_data_offset, width=15)</w:t>
      </w:r>
    </w:p>
    <w:p w14:paraId="6334D76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self.tcp_data_offset_entry.insert(0, 5)  # 5 = 20 </w:t>
      </w:r>
      <w:r w:rsidRPr="00D743F7">
        <w:rPr>
          <w:rFonts w:cs="Times New Roman"/>
        </w:rPr>
        <w:t>байт</w:t>
      </w:r>
      <w:r w:rsidRPr="00D743F7">
        <w:rPr>
          <w:rFonts w:cs="Times New Roman"/>
          <w:lang w:val="en-US"/>
        </w:rPr>
        <w:t xml:space="preserve"> (</w:t>
      </w:r>
      <w:r w:rsidRPr="00D743F7">
        <w:rPr>
          <w:rFonts w:cs="Times New Roman"/>
        </w:rPr>
        <w:t>минимальный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TCP)</w:t>
      </w:r>
    </w:p>
    <w:p w14:paraId="7D37EDA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self.tcp_data_offset_entry.pack(side="right", padx=5)</w:t>
      </w:r>
    </w:p>
    <w:p w14:paraId="65A4B65F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AF535D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Reserved</w:t>
      </w:r>
    </w:p>
    <w:p w14:paraId="2C1FAFC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self.tcp_reserved = tk.Frame(self.tcp_frame)</w:t>
      </w:r>
    </w:p>
    <w:p w14:paraId="56A75F8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self.tcp_reserved.pack(fill="x", padx=[5, 5], pady=[5, 5])</w:t>
      </w:r>
    </w:p>
    <w:p w14:paraId="6E07952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3F1E95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self.tcp_reserved_label = tk.Label(self.tcp_reserved, text="Reserved:")</w:t>
      </w:r>
    </w:p>
    <w:p w14:paraId="62915EE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self.tcp_reserved_label.pack(side="left", padx=5)</w:t>
      </w:r>
    </w:p>
    <w:p w14:paraId="7DF3D6B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E81B0F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self.tcp_reserved_entry = tk.Entry(self.tcp_reserved, width=15)</w:t>
      </w:r>
    </w:p>
    <w:p w14:paraId="206E6592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self.tcp_reserved_entry.insert(0, 0)  # Зарезервированные биты (должны быть 0)</w:t>
      </w:r>
    </w:p>
    <w:p w14:paraId="463B5F3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self.tcp_reserved_entry.pack(side="right", padx=5)</w:t>
      </w:r>
    </w:p>
    <w:p w14:paraId="6EC09E4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E84760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Flags</w:t>
      </w:r>
    </w:p>
    <w:p w14:paraId="6AB02CB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self.tcp_flags = tk.Frame(self.tcp_frame)</w:t>
      </w:r>
    </w:p>
    <w:p w14:paraId="03B0BB1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self.tcp_flags.pack(fill="x", padx=[5, 5], pady=[5, 5])</w:t>
      </w:r>
    </w:p>
    <w:p w14:paraId="2E06C4F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4BFF10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self.tcp_flags_label = tk.Label(self.tcp_flags, text="Flags:")</w:t>
      </w:r>
    </w:p>
    <w:p w14:paraId="628D9E0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self.tcp_flags_label.pack(side="left", padx=5)</w:t>
      </w:r>
    </w:p>
    <w:p w14:paraId="6DF5987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1E6E01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URG - Urgent Pointer field significant</w:t>
      </w:r>
    </w:p>
    <w:p w14:paraId="11301B6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self.check_var_urg = tk.StringVar(value="off")</w:t>
      </w:r>
    </w:p>
    <w:p w14:paraId="7D978BE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self.checkbox_urg = tk.Checkbutton(self.tcp_flags, text="URG", variable=self.check_var_urg, onvalue="on", offvalue="off")</w:t>
      </w:r>
    </w:p>
    <w:p w14:paraId="39DF96E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self.checkbox_urg.pack(pady=5)</w:t>
      </w:r>
    </w:p>
    <w:p w14:paraId="51AC0DC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099758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ACK - Acknowledgement field significant</w:t>
      </w:r>
    </w:p>
    <w:p w14:paraId="2A3F1EB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self.check_var_ack = tk.StringVar(value="off")</w:t>
      </w:r>
    </w:p>
    <w:p w14:paraId="5289A4A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self.checkbox_ack = tk.Checkbutton(self.tcp_flags, text="ACK", variable=self.check_var_ack, onvalue="on", offvalue="off")</w:t>
      </w:r>
    </w:p>
    <w:p w14:paraId="057D61A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self.checkbox_ack.pack(pady=5)</w:t>
      </w:r>
    </w:p>
    <w:p w14:paraId="3618CB4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03AC9F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PSH - Push function</w:t>
      </w:r>
    </w:p>
    <w:p w14:paraId="1A63EA6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self.check_var_psh = tk.StringVar(value="off")</w:t>
      </w:r>
    </w:p>
    <w:p w14:paraId="0623E55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self.checkbox_psh = tk.Checkbutton(self.tcp_flags, text="PSH", variable=self.check_var_psh, onvalue="on", offvalue="off")</w:t>
      </w:r>
    </w:p>
    <w:p w14:paraId="2A22A48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self.checkbox_psh.pack(pady=5)  </w:t>
      </w:r>
    </w:p>
    <w:p w14:paraId="0E0ED26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9AA302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RST - Reset connection</w:t>
      </w:r>
    </w:p>
    <w:p w14:paraId="410527B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self.check_var_rst = tk.StringVar(value="off")</w:t>
      </w:r>
    </w:p>
    <w:p w14:paraId="7DD2A85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self.checkbox_rst = tk.Checkbutton(self.tcp_flags, text="RST", variable=self.check_var_rst, onvalue="on", offvalue="off")</w:t>
      </w:r>
    </w:p>
    <w:p w14:paraId="15912FA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self.checkbox_rst.pack(pady=5)  </w:t>
      </w:r>
    </w:p>
    <w:p w14:paraId="7DDD107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4CDDBC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SYN - Synchronize sequence numbers</w:t>
      </w:r>
    </w:p>
    <w:p w14:paraId="0874673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self.check_var_syn = tk.StringVar(value="off")</w:t>
      </w:r>
    </w:p>
    <w:p w14:paraId="74A946C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self.checkbox_syn = tk.Checkbutton(self.tcp_flags, text="SYN", variable=self.check_var_syn, onvalue="on", offvalue="off")</w:t>
      </w:r>
    </w:p>
    <w:p w14:paraId="1D0C51C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self.checkbox_syn.pack(pady=5) </w:t>
      </w:r>
    </w:p>
    <w:p w14:paraId="7CA9F5E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F4BFBC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FIN - No more data from sender</w:t>
      </w:r>
    </w:p>
    <w:p w14:paraId="4107F9F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self.check_var_fin = tk.StringVar(value="off")</w:t>
      </w:r>
    </w:p>
    <w:p w14:paraId="6A0D09F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self.checkbox_fin = tk.Checkbutton(self.tcp_flags, text="FIN", variable=self.check_var_fin, onvalue="on", offvalue="off")</w:t>
      </w:r>
    </w:p>
    <w:p w14:paraId="11441A0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self.checkbox_fin.pack(pady=5) </w:t>
      </w:r>
    </w:p>
    <w:p w14:paraId="7CA75B7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B6C53F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Window Size</w:t>
      </w:r>
    </w:p>
    <w:p w14:paraId="45DE416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 = tk.Frame(self.tcp_frame)</w:t>
      </w:r>
    </w:p>
    <w:p w14:paraId="7A803DB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self.tcp_window_size.pack(fill="x", padx=[5, 5], pady=[5, 5])</w:t>
      </w:r>
    </w:p>
    <w:p w14:paraId="24CBCCB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979C72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self.tcp_window_size_label = tk.Label(self.tcp_window_size, text="Window Size:")</w:t>
      </w:r>
    </w:p>
    <w:p w14:paraId="0FDAC76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self.tcp_window_size_label.pack(side="left", padx=5)</w:t>
      </w:r>
    </w:p>
    <w:p w14:paraId="57200A1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32FE82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self.tcp_window_size_entry = tk.Entry(self.tcp_window_size, width=15)</w:t>
      </w:r>
    </w:p>
    <w:p w14:paraId="5FE8F04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self.tcp_window_size_entry.insert(0, 8192)  # </w:t>
      </w:r>
      <w:r w:rsidRPr="00D743F7">
        <w:rPr>
          <w:rFonts w:cs="Times New Roman"/>
        </w:rPr>
        <w:t>Размер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окна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приема</w:t>
      </w:r>
      <w:r w:rsidRPr="00D743F7">
        <w:rPr>
          <w:rFonts w:cs="Times New Roman"/>
          <w:lang w:val="en-US"/>
        </w:rPr>
        <w:t xml:space="preserve"> (</w:t>
      </w:r>
      <w:r w:rsidRPr="00D743F7">
        <w:rPr>
          <w:rFonts w:cs="Times New Roman"/>
        </w:rPr>
        <w:t>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байтах</w:t>
      </w:r>
      <w:r w:rsidRPr="00D743F7">
        <w:rPr>
          <w:rFonts w:cs="Times New Roman"/>
          <w:lang w:val="en-US"/>
        </w:rPr>
        <w:t>)</w:t>
      </w:r>
    </w:p>
    <w:p w14:paraId="0657FAF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self.tcp_window_size_entry.pack(side="right", padx=5)</w:t>
      </w:r>
    </w:p>
    <w:p w14:paraId="7844A92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D1A36E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TCP Checksum</w:t>
      </w:r>
    </w:p>
    <w:p w14:paraId="71BA026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 = tk.Frame(self.tcp_frame)</w:t>
      </w:r>
    </w:p>
    <w:p w14:paraId="07FA2CD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self.tcp_checksum.pack(fill="x", padx=[5, 5], pady=[5, 5])</w:t>
      </w:r>
    </w:p>
    <w:p w14:paraId="2395FED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C5EE27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self.tcp_checksum_label = tk.Label(self.tcp_checksum, text="Checksum:")</w:t>
      </w:r>
    </w:p>
    <w:p w14:paraId="6F23A17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self.tcp_checksum_label.pack(side="left", padx=5)</w:t>
      </w:r>
    </w:p>
    <w:p w14:paraId="44F613B8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F5F4A6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self.tcp_checksum_entry = tk.Entry(self.tcp_checksum, width=15)</w:t>
      </w:r>
    </w:p>
    <w:p w14:paraId="75B5C24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self.tcp_checksum_entry.insert(0, 0)  # 0 = </w:t>
      </w:r>
      <w:r w:rsidRPr="00D743F7">
        <w:rPr>
          <w:rFonts w:cs="Times New Roman"/>
        </w:rPr>
        <w:t>автоматический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расчет</w:t>
      </w:r>
    </w:p>
    <w:p w14:paraId="58EB29D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self.tcp_checksum_entry.pack(side="right", padx=5)</w:t>
      </w:r>
    </w:p>
    <w:p w14:paraId="50B0BCF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74D97B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# TCP Urgent Pointer</w:t>
      </w:r>
    </w:p>
    <w:p w14:paraId="66C0F38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 = tk.Frame(self.tcp_frame)</w:t>
      </w:r>
    </w:p>
    <w:p w14:paraId="134AA16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self.tcp_urgent_pointer.pack(fill="x", padx=[5, 5], pady=[5, 5])</w:t>
      </w:r>
    </w:p>
    <w:p w14:paraId="311E20A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BD8017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self.tcp_urgent_pointer_label = tk.Label(self.tcp_urgent_pointer, text="Urgent Pointer:")</w:t>
      </w:r>
    </w:p>
    <w:p w14:paraId="58BCCE5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self.tcp_urgent_pointer_label.pack(side="left", padx=5)</w:t>
      </w:r>
    </w:p>
    <w:p w14:paraId="5E444AD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CF85AF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self.tcp_urgent_pointer_entry = tk.Entry(self.tcp_urgent_pointer, width=15)</w:t>
      </w:r>
    </w:p>
    <w:p w14:paraId="5EC6CAC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self.tcp_urgent_pointer_entry.insert(0, 0)  # </w:t>
      </w:r>
      <w:r w:rsidRPr="00D743F7">
        <w:rPr>
          <w:rFonts w:cs="Times New Roman"/>
        </w:rPr>
        <w:t>Указатель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срочные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данные</w:t>
      </w:r>
    </w:p>
    <w:p w14:paraId="0B5D7F9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self.tcp_urgent_pointer_entry.pack(side="right", padx=5)</w:t>
      </w:r>
    </w:p>
    <w:p w14:paraId="1CF5B60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954038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==================== UDP </w:t>
      </w:r>
      <w:r w:rsidRPr="00D743F7">
        <w:rPr>
          <w:rFonts w:cs="Times New Roman"/>
        </w:rPr>
        <w:t>ПАРАМЕТРЫ</w:t>
      </w:r>
      <w:r w:rsidRPr="00D743F7">
        <w:rPr>
          <w:rFonts w:cs="Times New Roman"/>
          <w:lang w:val="en-US"/>
        </w:rPr>
        <w:t xml:space="preserve"> ====================</w:t>
      </w:r>
    </w:p>
    <w:p w14:paraId="4718309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self.udp_frame = tk.Frame(self.packet_frame)</w:t>
      </w:r>
    </w:p>
    <w:p w14:paraId="060D66A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self.udp_frame.pack(side="left", pady=10, padx=10, fill="both", expand=True)</w:t>
      </w:r>
    </w:p>
    <w:p w14:paraId="4B26EA6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EFC63C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self.udp_label = tk.Label(self.udp_frame, text="UDP:", font=("Arial", 12))</w:t>
      </w:r>
    </w:p>
    <w:p w14:paraId="238D107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self.udp_label.pack(pady=5)</w:t>
      </w:r>
    </w:p>
    <w:p w14:paraId="75BD045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F5C3B0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UDP Source Port</w:t>
      </w:r>
    </w:p>
    <w:p w14:paraId="4052131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self.udp_src = tk.Frame(self.udp_frame)</w:t>
      </w:r>
    </w:p>
    <w:p w14:paraId="27B39AE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self.udp_src.pack(pady=5, padx=5, fill="x")</w:t>
      </w:r>
    </w:p>
    <w:p w14:paraId="304A23D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</w:t>
      </w:r>
    </w:p>
    <w:p w14:paraId="274E21D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self.udp_source_port_label = tk.Label(self.udp_src, text="</w:t>
      </w:r>
      <w:r w:rsidRPr="00D743F7">
        <w:rPr>
          <w:rFonts w:cs="Times New Roman"/>
        </w:rPr>
        <w:t>Источник</w:t>
      </w:r>
      <w:r w:rsidRPr="00D743F7">
        <w:rPr>
          <w:rFonts w:cs="Times New Roman"/>
          <w:lang w:val="en-US"/>
        </w:rPr>
        <w:t xml:space="preserve"> Port:")</w:t>
      </w:r>
    </w:p>
    <w:p w14:paraId="7B73E43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self.udp_source_port_label.pack(side="left", padx=[5, 20])</w:t>
      </w:r>
    </w:p>
    <w:p w14:paraId="28068F3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EB0C8E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self.udp_source_port_entry = tk.Entry(self.udp_src, width=15)</w:t>
      </w:r>
    </w:p>
    <w:p w14:paraId="7F175DC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self.udp_source_port_entry.insert(0, 9000)  # </w:t>
      </w:r>
      <w:r w:rsidRPr="00D743F7">
        <w:rPr>
          <w:rFonts w:cs="Times New Roman"/>
        </w:rPr>
        <w:t>Порт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источника</w:t>
      </w:r>
    </w:p>
    <w:p w14:paraId="3E7515F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self.udp_source_port_entry.pack(side="right", padx=5)</w:t>
      </w:r>
    </w:p>
    <w:p w14:paraId="2CD8CF58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4972D4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UDP Destination Port</w:t>
      </w:r>
    </w:p>
    <w:p w14:paraId="06B19DA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self.udp_dst = tk.Frame(self.udp_frame)</w:t>
      </w:r>
    </w:p>
    <w:p w14:paraId="66F97F0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self.udp_dst.pack(pady=5, padx=5, fill="x")</w:t>
      </w:r>
    </w:p>
    <w:p w14:paraId="0C8B49A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696175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self.udp_destination_port_label = tk.Label(self.udp_dst, text="</w:t>
      </w:r>
      <w:r w:rsidRPr="00D743F7">
        <w:rPr>
          <w:rFonts w:cs="Times New Roman"/>
        </w:rPr>
        <w:t>Назначение</w:t>
      </w:r>
      <w:r w:rsidRPr="00D743F7">
        <w:rPr>
          <w:rFonts w:cs="Times New Roman"/>
          <w:lang w:val="en-US"/>
        </w:rPr>
        <w:t xml:space="preserve"> Port:")</w:t>
      </w:r>
    </w:p>
    <w:p w14:paraId="57092B0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self.udp_destination_port_label.pack(side="left", padx=[5, 20])</w:t>
      </w:r>
    </w:p>
    <w:p w14:paraId="15C3C87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2EF384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self.udp_destination_port_entry = tk.Entry(self.udp_dst, width=15)</w:t>
      </w:r>
    </w:p>
    <w:p w14:paraId="7E4FDA7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self.udp_destination_port_entry.insert(0, 9000)  # </w:t>
      </w:r>
      <w:r w:rsidRPr="00D743F7">
        <w:rPr>
          <w:rFonts w:cs="Times New Roman"/>
        </w:rPr>
        <w:t>Порт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назначения</w:t>
      </w:r>
    </w:p>
    <w:p w14:paraId="587C975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self.udp_destination_port_entry.pack(side="right", padx=5)</w:t>
      </w:r>
    </w:p>
    <w:p w14:paraId="3EC6C08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9D5697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UDP Length</w:t>
      </w:r>
    </w:p>
    <w:p w14:paraId="3B3BD35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 = tk.Frame(self.udp_frame)</w:t>
      </w:r>
    </w:p>
    <w:p w14:paraId="0126C98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self.udp_len.pack(pady=5, padx=5, fill="x")</w:t>
      </w:r>
    </w:p>
    <w:p w14:paraId="480D361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DE14DE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self.udp_length_label = tk.Label(self.udp_len, text="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>:")</w:t>
      </w:r>
    </w:p>
    <w:p w14:paraId="0777512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self.udp_length_label.pack(side="left", padx=[5, 20])</w:t>
      </w:r>
    </w:p>
    <w:p w14:paraId="0771B0D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F9925B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self.udp_length_entry = tk.Entry(self.udp_len, width=15)</w:t>
      </w:r>
    </w:p>
    <w:p w14:paraId="21494EA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self.udp_length_entry.insert(0, 8)  # </w:t>
      </w:r>
      <w:r w:rsidRPr="00D743F7">
        <w:rPr>
          <w:rFonts w:cs="Times New Roman"/>
        </w:rPr>
        <w:t>Минимальная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 xml:space="preserve"> UDP (8 </w:t>
      </w:r>
      <w:r w:rsidRPr="00D743F7">
        <w:rPr>
          <w:rFonts w:cs="Times New Roman"/>
        </w:rPr>
        <w:t>байт</w:t>
      </w:r>
      <w:r w:rsidRPr="00D743F7">
        <w:rPr>
          <w:rFonts w:cs="Times New Roman"/>
          <w:lang w:val="en-US"/>
        </w:rPr>
        <w:t>)</w:t>
      </w:r>
    </w:p>
    <w:p w14:paraId="145C113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self.udp_length_entry.pack(side="right", padx=5)</w:t>
      </w:r>
    </w:p>
    <w:p w14:paraId="2B0D916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28FB9C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# UDP Checksum</w:t>
      </w:r>
    </w:p>
    <w:p w14:paraId="1ED75C0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 = tk.Frame(self.udp_frame)</w:t>
      </w:r>
    </w:p>
    <w:p w14:paraId="46F1D2E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self.udp_checksum.pack(pady=5, padx=5, fill="x")</w:t>
      </w:r>
    </w:p>
    <w:p w14:paraId="4635C74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829FDC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self.udp_checksum_label = tk.Label(self.udp_checksum, text="</w:t>
      </w:r>
      <w:r w:rsidRPr="00D743F7">
        <w:rPr>
          <w:rFonts w:cs="Times New Roman"/>
        </w:rPr>
        <w:t>Контрольная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сумма</w:t>
      </w:r>
      <w:r w:rsidRPr="00D743F7">
        <w:rPr>
          <w:rFonts w:cs="Times New Roman"/>
          <w:lang w:val="en-US"/>
        </w:rPr>
        <w:t>:")</w:t>
      </w:r>
    </w:p>
    <w:p w14:paraId="1DFA7E9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self.udp_checksum_label.pack(side="left", padx=[5, 20])</w:t>
      </w:r>
    </w:p>
    <w:p w14:paraId="2DD7F80C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153A1E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self.udp_checksum_entry = tk.Entry(self.udp_checksum, width=15)</w:t>
      </w:r>
    </w:p>
    <w:p w14:paraId="1075ED1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self.udp_checksum_entry.insert(0, 0)  # 0 = </w:t>
      </w:r>
      <w:r w:rsidRPr="00D743F7">
        <w:rPr>
          <w:rFonts w:cs="Times New Roman"/>
        </w:rPr>
        <w:t>автоматический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расчет</w:t>
      </w:r>
    </w:p>
    <w:p w14:paraId="17152F4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self.udp_checksum_entry.pack(side="right", padx=5)</w:t>
      </w:r>
    </w:p>
    <w:p w14:paraId="22C25DF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59B19D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==================== ICMP </w:t>
      </w:r>
      <w:r w:rsidRPr="00D743F7">
        <w:rPr>
          <w:rFonts w:cs="Times New Roman"/>
        </w:rPr>
        <w:t>ПАРАМЕТРЫ</w:t>
      </w:r>
      <w:r w:rsidRPr="00D743F7">
        <w:rPr>
          <w:rFonts w:cs="Times New Roman"/>
          <w:lang w:val="en-US"/>
        </w:rPr>
        <w:t xml:space="preserve"> ====================</w:t>
      </w:r>
    </w:p>
    <w:p w14:paraId="7A3BB39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self.icmp_frame = tk.Frame(self.packet_frame)</w:t>
      </w:r>
    </w:p>
    <w:p w14:paraId="5F6550D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self.icmp_frame.pack(pady=10, padx=10, fill="both", expand=True)</w:t>
      </w:r>
    </w:p>
    <w:p w14:paraId="4CDB2FB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FC2FAC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self.icmp_label = tk.Label(self.icmp_frame, text="ICMP:", font=("Arial", 12))</w:t>
      </w:r>
    </w:p>
    <w:p w14:paraId="461BF9C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self.icmp_label.pack(pady=5)</w:t>
      </w:r>
    </w:p>
    <w:p w14:paraId="3A499AA3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4BE2F2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ICMP Type</w:t>
      </w:r>
    </w:p>
    <w:p w14:paraId="7F2430D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self.icmp_type = tk.Frame(self.icmp_frame)</w:t>
      </w:r>
    </w:p>
    <w:p w14:paraId="2A72154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self.icmp_type.pack(pady=5, padx=5, fill="x")</w:t>
      </w:r>
    </w:p>
    <w:p w14:paraId="75A7EE2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669584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self.icmp_type_label = tk.Label(self.icmp_type, text="</w:t>
      </w:r>
      <w:r w:rsidRPr="00D743F7">
        <w:rPr>
          <w:rFonts w:cs="Times New Roman"/>
        </w:rPr>
        <w:t>Тип</w:t>
      </w:r>
      <w:r w:rsidRPr="00D743F7">
        <w:rPr>
          <w:rFonts w:cs="Times New Roman"/>
          <w:lang w:val="en-US"/>
        </w:rPr>
        <w:t>:", font=("Arial", 14))</w:t>
      </w:r>
    </w:p>
    <w:p w14:paraId="526CF93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self.icmp_type_label.pack(side="left", pady=5)</w:t>
      </w:r>
    </w:p>
    <w:p w14:paraId="39A1366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8B1DB1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self.icmp_type_var = tk.StringVar(value="request")  # request </w:t>
      </w:r>
      <w:r w:rsidRPr="00D743F7">
        <w:rPr>
          <w:rFonts w:cs="Times New Roman"/>
        </w:rPr>
        <w:t>или</w:t>
      </w:r>
      <w:r w:rsidRPr="00D743F7">
        <w:rPr>
          <w:rFonts w:cs="Times New Roman"/>
          <w:lang w:val="en-US"/>
        </w:rPr>
        <w:t xml:space="preserve"> reply</w:t>
      </w:r>
    </w:p>
    <w:p w14:paraId="5A2E3BD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self.icmp_type_combobox = ttk.Combobox(self.icmp_type, values=["reply", "request"], textvariable=self.icmp_type_var, state="readonly", width=10)</w:t>
      </w:r>
    </w:p>
    <w:p w14:paraId="3AB9D1E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self.icmp_type_combobox.pack(side="right", pady=1)</w:t>
      </w:r>
    </w:p>
    <w:p w14:paraId="05B6C3B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F7E344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ICMP Code</w:t>
      </w:r>
    </w:p>
    <w:p w14:paraId="37A8F6A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 = tk.Frame(self.icmp_frame)</w:t>
      </w:r>
    </w:p>
    <w:p w14:paraId="680BB44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self.icmp_code.pack(pady=5, padx=5, fill="x")</w:t>
      </w:r>
    </w:p>
    <w:p w14:paraId="2410879A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92ED71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self.icmp_code_label = tk.Label(self.icmp_code, text="Code:")</w:t>
      </w:r>
    </w:p>
    <w:p w14:paraId="04FD82E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self.icmp_code_label.pack(side="left", padx=5)</w:t>
      </w:r>
    </w:p>
    <w:p w14:paraId="0C9324E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3FB244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self.icmp_code_entry = tk.Entry(self.icmp_code, width=15)</w:t>
      </w:r>
    </w:p>
    <w:p w14:paraId="54ABB5B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self.icmp_code_entry.insert(0, 0)  # </w:t>
      </w:r>
      <w:r w:rsidRPr="00D743F7">
        <w:rPr>
          <w:rFonts w:cs="Times New Roman"/>
        </w:rPr>
        <w:t>Код</w:t>
      </w:r>
      <w:r w:rsidRPr="00D743F7">
        <w:rPr>
          <w:rFonts w:cs="Times New Roman"/>
          <w:lang w:val="en-US"/>
        </w:rPr>
        <w:t xml:space="preserve"> ICMP (</w:t>
      </w:r>
      <w:r w:rsidRPr="00D743F7">
        <w:rPr>
          <w:rFonts w:cs="Times New Roman"/>
        </w:rPr>
        <w:t>обычно</w:t>
      </w:r>
      <w:r w:rsidRPr="00D743F7">
        <w:rPr>
          <w:rFonts w:cs="Times New Roman"/>
          <w:lang w:val="en-US"/>
        </w:rPr>
        <w:t xml:space="preserve"> 0 </w:t>
      </w:r>
      <w:r w:rsidRPr="00D743F7">
        <w:rPr>
          <w:rFonts w:cs="Times New Roman"/>
        </w:rPr>
        <w:t>для</w:t>
      </w:r>
      <w:r w:rsidRPr="00D743F7">
        <w:rPr>
          <w:rFonts w:cs="Times New Roman"/>
          <w:lang w:val="en-US"/>
        </w:rPr>
        <w:t xml:space="preserve"> ping)</w:t>
      </w:r>
    </w:p>
    <w:p w14:paraId="5A68473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self.icmp_code_entry.pack(side="right", padx=5)</w:t>
      </w:r>
    </w:p>
    <w:p w14:paraId="6D7FDE5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D82A57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ICMP Checksum</w:t>
      </w:r>
    </w:p>
    <w:p w14:paraId="7813E1F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 = tk.Frame(self.icmp_frame)</w:t>
      </w:r>
    </w:p>
    <w:p w14:paraId="2DD078A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self.icmp_checksum.pack(pady=5, padx=5, fill="x")</w:t>
      </w:r>
    </w:p>
    <w:p w14:paraId="31B07F7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B1612C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self.icmp_checksum_label = tk.Label(self.icmp_checksum, text="Checksum:")</w:t>
      </w:r>
    </w:p>
    <w:p w14:paraId="78DB386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self.icmp_checksum_label.pack(side="left", padx=5)</w:t>
      </w:r>
    </w:p>
    <w:p w14:paraId="0D0EC42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A87904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self.icmp_checksum_entry = tk.Entry(self.icmp_checksum, width=15)</w:t>
      </w:r>
    </w:p>
    <w:p w14:paraId="0DB7405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self.icmp_checksum_entry.insert(0, 0)  # 0 = </w:t>
      </w:r>
      <w:r w:rsidRPr="00D743F7">
        <w:rPr>
          <w:rFonts w:cs="Times New Roman"/>
        </w:rPr>
        <w:t>автоматический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расчет</w:t>
      </w:r>
    </w:p>
    <w:p w14:paraId="4A2C6B8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self.icmp_checksum_entry.pack(side="right", padx=5)</w:t>
      </w:r>
    </w:p>
    <w:p w14:paraId="2525E1A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94F763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# ICMP Identifier</w:t>
      </w:r>
    </w:p>
    <w:p w14:paraId="38765FE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self.icmp_identifier = tk.Frame(self.icmp_frame)</w:t>
      </w:r>
    </w:p>
    <w:p w14:paraId="30496DB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self.icmp_identifier.pack(pady=5, padx=5, fill="x")</w:t>
      </w:r>
    </w:p>
    <w:p w14:paraId="0C03E98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D2332F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self.icmp_identifier_label = tk.Label(self.icmp_identifier, text="Identifier:")</w:t>
      </w:r>
    </w:p>
    <w:p w14:paraId="1A6713C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self.icmp_identifier_label.pack(side="left", padx=5)</w:t>
      </w:r>
    </w:p>
    <w:p w14:paraId="7F6EC8A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813B4A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self.icmp_identifier_entry = tk.Entry(self.icmp_identifier, width=15)</w:t>
      </w:r>
    </w:p>
    <w:p w14:paraId="07078282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self.icmp_identifier_entry.insert(0, 1)  # ID процесса (для сопоставления запрос-ответ)</w:t>
      </w:r>
    </w:p>
    <w:p w14:paraId="46265C0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self.icmp_identifier_entry.pack(side="right", padx=5)</w:t>
      </w:r>
    </w:p>
    <w:p w14:paraId="48A5C8E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B19BEA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ICMP Sequence Number</w:t>
      </w:r>
    </w:p>
    <w:p w14:paraId="45B4F4D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 = tk.Frame(self.icmp_frame)</w:t>
      </w:r>
    </w:p>
    <w:p w14:paraId="4A22084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self.icmp_sequence_num.pack(pady=5, padx=5, fill="x")</w:t>
      </w:r>
    </w:p>
    <w:p w14:paraId="16A4E87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F76A7B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self.icmp_sequence_number_label = tk.Label(self.icmp_sequence_num, text="Sequence Number:")</w:t>
      </w:r>
    </w:p>
    <w:p w14:paraId="160D282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self.icmp_sequence_number_label.pack(side="left", padx=5)</w:t>
      </w:r>
    </w:p>
    <w:p w14:paraId="11CAC9CC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BAC583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self.icmp_sequence_number_entry = tk.Entry(self.icmp_sequence_num, width=15)</w:t>
      </w:r>
    </w:p>
    <w:p w14:paraId="0DC156A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self.icmp_sequence_number_entry.insert(0, 137)  # </w:t>
      </w:r>
      <w:r w:rsidRPr="00D743F7">
        <w:rPr>
          <w:rFonts w:cs="Times New Roman"/>
        </w:rPr>
        <w:t>Номер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последовательности</w:t>
      </w:r>
    </w:p>
    <w:p w14:paraId="4D2522B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self.icmp_sequence_number_entry.pack(side="right", padx=5)</w:t>
      </w:r>
    </w:p>
    <w:p w14:paraId="24B2E56F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E18AA5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==================== </w:t>
      </w:r>
      <w:r w:rsidRPr="00D743F7">
        <w:rPr>
          <w:rFonts w:cs="Times New Roman"/>
        </w:rPr>
        <w:t>ДАННЫЕ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  <w:r w:rsidRPr="00D743F7">
        <w:rPr>
          <w:rFonts w:cs="Times New Roman"/>
          <w:lang w:val="en-US"/>
        </w:rPr>
        <w:t xml:space="preserve"> ====================</w:t>
      </w:r>
    </w:p>
    <w:p w14:paraId="134ABAD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self.input_data = tk.Frame(self.packet_frame)</w:t>
      </w:r>
    </w:p>
    <w:p w14:paraId="34EECD0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self.input_data.pack(side="right", pady=1, padx=5, fill="both", expand=True)</w:t>
      </w:r>
    </w:p>
    <w:p w14:paraId="483B85B7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E859BF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self.input_data_label = tk.Label(self.input_data, text="</w:t>
      </w:r>
      <w:r w:rsidRPr="00D743F7">
        <w:rPr>
          <w:rFonts w:cs="Times New Roman"/>
        </w:rPr>
        <w:t>Данные</w:t>
      </w:r>
      <w:r w:rsidRPr="00D743F7">
        <w:rPr>
          <w:rFonts w:cs="Times New Roman"/>
          <w:lang w:val="en-US"/>
        </w:rPr>
        <w:t>:")</w:t>
      </w:r>
    </w:p>
    <w:p w14:paraId="56BD2E7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self.input_data_label.pack(padx=5)</w:t>
      </w:r>
    </w:p>
    <w:p w14:paraId="32AB8B7B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A12ACC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self.window_input_data = tk.Text(self.input_data, width=20, height=10)  # </w:t>
      </w:r>
      <w:r w:rsidRPr="00D743F7">
        <w:rPr>
          <w:rFonts w:cs="Times New Roman"/>
        </w:rPr>
        <w:t>Многострочное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поле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данных</w:t>
      </w:r>
    </w:p>
    <w:p w14:paraId="397AFF8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self.window_input_data.pack(pady=10, fill="both", expand=True)</w:t>
      </w:r>
    </w:p>
    <w:p w14:paraId="3EA9783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674D8B4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self.update_packet_fields()  # Показать поля для выбранного протокола</w:t>
      </w:r>
    </w:p>
    <w:p w14:paraId="4BAA3041" w14:textId="77777777" w:rsidR="00D743F7" w:rsidRPr="00D743F7" w:rsidRDefault="00D743F7" w:rsidP="00D743F7">
      <w:pPr>
        <w:rPr>
          <w:rFonts w:cs="Times New Roman"/>
        </w:rPr>
      </w:pPr>
    </w:p>
    <w:p w14:paraId="5B0A16A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</w:t>
      </w:r>
      <w:r w:rsidRPr="00D743F7">
        <w:rPr>
          <w:rFonts w:cs="Times New Roman"/>
          <w:lang w:val="en-US"/>
        </w:rPr>
        <w:t>def update_packet_fields(self, *args):</w:t>
      </w:r>
    </w:p>
    <w:p w14:paraId="2D144490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"""Показывает/скрывает поля в зависимости от выбранного протокола"""</w:t>
      </w:r>
    </w:p>
    <w:p w14:paraId="7D9702C1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selected_protocol = self.protocol_var.get()  # Получить текущий протокол</w:t>
      </w:r>
    </w:p>
    <w:p w14:paraId="25519A08" w14:textId="77777777" w:rsidR="00D743F7" w:rsidRPr="00D743F7" w:rsidRDefault="00D743F7" w:rsidP="00D743F7">
      <w:pPr>
        <w:rPr>
          <w:rFonts w:cs="Times New Roman"/>
        </w:rPr>
      </w:pPr>
    </w:p>
    <w:p w14:paraId="468ED862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# Скрыть все фреймы протоколов</w:t>
      </w:r>
    </w:p>
    <w:p w14:paraId="710FF945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self.tcp_frame.pack_forget()</w:t>
      </w:r>
    </w:p>
    <w:p w14:paraId="0CDACBD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self.udp_frame.pack_forget()</w:t>
      </w:r>
    </w:p>
    <w:p w14:paraId="40CA059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self.icmp_frame.pack_forget()</w:t>
      </w:r>
    </w:p>
    <w:p w14:paraId="2145449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964A99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</w:t>
      </w:r>
      <w:r w:rsidRPr="00D743F7">
        <w:rPr>
          <w:rFonts w:cs="Times New Roman"/>
        </w:rPr>
        <w:t>Показать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нужный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фрейм</w:t>
      </w:r>
    </w:p>
    <w:p w14:paraId="25CC1A0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if selected_protocol == "TCP":</w:t>
      </w:r>
    </w:p>
    <w:p w14:paraId="220F02F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self.tcp_frame.pack(pady=10, padx=10, fill="both", expand=True)</w:t>
      </w:r>
    </w:p>
    <w:p w14:paraId="34F18CB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elif selected_protocol == "UDP":</w:t>
      </w:r>
    </w:p>
    <w:p w14:paraId="31AFC07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self.udp_frame.pack(pady=10, padx=10, fill="both", expand=True)</w:t>
      </w:r>
    </w:p>
    <w:p w14:paraId="3E775E5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elif selected_protocol == "ICMP":</w:t>
      </w:r>
    </w:p>
    <w:p w14:paraId="046BD40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    self.icmp_frame.pack(pady=10, padx=10, fill="both", expand=True)</w:t>
      </w:r>
    </w:p>
    <w:p w14:paraId="37B2CE64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1A499BC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2AA9F1C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</w:t>
      </w:r>
      <w:r w:rsidRPr="00D743F7">
        <w:rPr>
          <w:rFonts w:cs="Times New Roman"/>
        </w:rPr>
        <w:t>def generate_packet(self):</w:t>
      </w:r>
    </w:p>
    <w:p w14:paraId="66A6B888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"""Создает пакет из введенных параметров и добавляет в очередь"""</w:t>
      </w:r>
    </w:p>
    <w:p w14:paraId="25021E9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packet = 0</w:t>
      </w:r>
    </w:p>
    <w:p w14:paraId="5D5B4D0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ip_source = self.ip_source_entry.get()  # IP </w:t>
      </w:r>
      <w:r w:rsidRPr="00D743F7">
        <w:rPr>
          <w:rFonts w:cs="Times New Roman"/>
        </w:rPr>
        <w:t>источника</w:t>
      </w:r>
    </w:p>
    <w:p w14:paraId="12A71A2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ip_destination = self.ip_destination_entry.get()  # IP </w:t>
      </w:r>
      <w:r w:rsidRPr="00D743F7">
        <w:rPr>
          <w:rFonts w:cs="Times New Roman"/>
        </w:rPr>
        <w:t>назначения</w:t>
      </w:r>
    </w:p>
    <w:p w14:paraId="2FA21EE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protocol = self.protocol_var.get()  # </w:t>
      </w:r>
      <w:r w:rsidRPr="00D743F7">
        <w:rPr>
          <w:rFonts w:cs="Times New Roman"/>
        </w:rPr>
        <w:t>Выбранный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протокол</w:t>
      </w:r>
    </w:p>
    <w:p w14:paraId="7987951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16FC77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 ETHERNET 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==========</w:t>
      </w:r>
    </w:p>
    <w:p w14:paraId="1844AD0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try:</w:t>
      </w:r>
    </w:p>
    <w:p w14:paraId="1DADA16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source_mac = self.get_mac()  # </w:t>
      </w:r>
      <w:r w:rsidRPr="00D743F7">
        <w:rPr>
          <w:rFonts w:cs="Times New Roman"/>
        </w:rPr>
        <w:t>Получить</w:t>
      </w:r>
      <w:r w:rsidRPr="00D743F7">
        <w:rPr>
          <w:rFonts w:cs="Times New Roman"/>
          <w:lang w:val="en-US"/>
        </w:rPr>
        <w:t xml:space="preserve"> MAC </w:t>
      </w:r>
      <w:r w:rsidRPr="00D743F7">
        <w:rPr>
          <w:rFonts w:cs="Times New Roman"/>
        </w:rPr>
        <w:t>выбранного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интерфейса</w:t>
      </w:r>
    </w:p>
    <w:p w14:paraId="2914F1E9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except:</w:t>
      </w:r>
    </w:p>
    <w:p w14:paraId="23915229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print(f"Не удалось получить MAC-адрес для {ip_source}")</w:t>
      </w:r>
    </w:p>
    <w:p w14:paraId="1909B28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    </w:t>
      </w:r>
      <w:r w:rsidRPr="00D743F7">
        <w:rPr>
          <w:rFonts w:cs="Times New Roman"/>
          <w:lang w:val="en-US"/>
        </w:rPr>
        <w:t>return</w:t>
      </w:r>
    </w:p>
    <w:p w14:paraId="2413CC40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68F84D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try:</w:t>
      </w:r>
    </w:p>
    <w:p w14:paraId="6AE84B4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target_mac = getmacbyip(ip_destination)  # </w:t>
      </w:r>
      <w:r w:rsidRPr="00D743F7">
        <w:rPr>
          <w:rFonts w:cs="Times New Roman"/>
        </w:rPr>
        <w:t>Получить</w:t>
      </w:r>
      <w:r w:rsidRPr="00D743F7">
        <w:rPr>
          <w:rFonts w:cs="Times New Roman"/>
          <w:lang w:val="en-US"/>
        </w:rPr>
        <w:t xml:space="preserve"> MAC </w:t>
      </w:r>
      <w:r w:rsidRPr="00D743F7">
        <w:rPr>
          <w:rFonts w:cs="Times New Roman"/>
        </w:rPr>
        <w:t>по</w:t>
      </w:r>
      <w:r w:rsidRPr="00D743F7">
        <w:rPr>
          <w:rFonts w:cs="Times New Roman"/>
          <w:lang w:val="en-US"/>
        </w:rPr>
        <w:t xml:space="preserve"> IP (ARP </w:t>
      </w:r>
      <w:r w:rsidRPr="00D743F7">
        <w:rPr>
          <w:rFonts w:cs="Times New Roman"/>
        </w:rPr>
        <w:t>запрос</w:t>
      </w:r>
      <w:r w:rsidRPr="00D743F7">
        <w:rPr>
          <w:rFonts w:cs="Times New Roman"/>
          <w:lang w:val="en-US"/>
        </w:rPr>
        <w:t>)</w:t>
      </w:r>
    </w:p>
    <w:p w14:paraId="6C9BCEF5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except:</w:t>
      </w:r>
    </w:p>
    <w:p w14:paraId="305F7ED2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print(f"Не удалось получить MAC-адрес для {ip_destination}")</w:t>
      </w:r>
    </w:p>
    <w:p w14:paraId="5A9114D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    </w:t>
      </w:r>
      <w:r w:rsidRPr="00D743F7">
        <w:rPr>
          <w:rFonts w:cs="Times New Roman"/>
          <w:lang w:val="en-US"/>
        </w:rPr>
        <w:t>return</w:t>
      </w:r>
    </w:p>
    <w:p w14:paraId="0AD9015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</w:t>
      </w:r>
    </w:p>
    <w:p w14:paraId="4215A89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ethernet_header = Ether(src=source_mac, dst=target_mac)  # </w:t>
      </w:r>
      <w:r w:rsidRPr="00D743F7">
        <w:rPr>
          <w:rFonts w:cs="Times New Roman"/>
        </w:rPr>
        <w:t>Создать</w:t>
      </w:r>
      <w:r w:rsidRPr="00D743F7">
        <w:rPr>
          <w:rFonts w:cs="Times New Roman"/>
          <w:lang w:val="en-US"/>
        </w:rPr>
        <w:t xml:space="preserve"> Ethernet </w:t>
      </w:r>
      <w:r w:rsidRPr="00D743F7">
        <w:rPr>
          <w:rFonts w:cs="Times New Roman"/>
        </w:rPr>
        <w:t>заголовок</w:t>
      </w:r>
    </w:p>
    <w:p w14:paraId="53F1B352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A794466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# ========== IP ЗАГОЛОВОК ==========</w:t>
      </w:r>
    </w:p>
    <w:p w14:paraId="194207AD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lastRenderedPageBreak/>
        <w:t xml:space="preserve">        version_ip = 4  # Всегда IPv4</w:t>
      </w:r>
    </w:p>
    <w:p w14:paraId="152D2CD3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ip_len_hd = int(self.ihl_var.get())  # Длина заголовка (в 32-битных словах)</w:t>
      </w:r>
    </w:p>
    <w:p w14:paraId="011D5E3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 xml:space="preserve">ip_tos = int(self.tos_entry.get())  # </w:t>
      </w:r>
      <w:r w:rsidRPr="00D743F7">
        <w:rPr>
          <w:rFonts w:cs="Times New Roman"/>
        </w:rPr>
        <w:t>Тип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обслуживания</w:t>
      </w:r>
    </w:p>
    <w:p w14:paraId="5EB51DD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ip_len = int(self.total_len_entry.get())  # </w:t>
      </w:r>
      <w:r w:rsidRPr="00D743F7">
        <w:rPr>
          <w:rFonts w:cs="Times New Roman"/>
        </w:rPr>
        <w:t>Общая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длина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пакета</w:t>
      </w:r>
    </w:p>
    <w:p w14:paraId="6547304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ip_id = int(self.id_entry.get())  # </w:t>
      </w:r>
      <w:r w:rsidRPr="00D743F7">
        <w:rPr>
          <w:rFonts w:cs="Times New Roman"/>
        </w:rPr>
        <w:t>Идентификатор</w:t>
      </w:r>
    </w:p>
    <w:p w14:paraId="7713F14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ip_offset = int(self.fragment_offset_entry.get())  # </w:t>
      </w:r>
      <w:r w:rsidRPr="00D743F7">
        <w:rPr>
          <w:rFonts w:cs="Times New Roman"/>
        </w:rPr>
        <w:t>Смещение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фрагмента</w:t>
      </w:r>
    </w:p>
    <w:p w14:paraId="531D0B3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ip_ttl = int(self.TTL_entry.get())  # </w:t>
      </w:r>
      <w:r w:rsidRPr="00D743F7">
        <w:rPr>
          <w:rFonts w:cs="Times New Roman"/>
        </w:rPr>
        <w:t>Время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жизни</w:t>
      </w:r>
    </w:p>
    <w:p w14:paraId="1C42FFC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ip_checksum = int(self.check_sum_entry.get())  # </w:t>
      </w:r>
      <w:r w:rsidRPr="00D743F7">
        <w:rPr>
          <w:rFonts w:cs="Times New Roman"/>
        </w:rPr>
        <w:t>Контрольная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сумма</w:t>
      </w:r>
    </w:p>
    <w:p w14:paraId="515BA99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</w:t>
      </w:r>
    </w:p>
    <w:p w14:paraId="448520ED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# Создать IP заголовок (proto автоматически определится по следующему слою)</w:t>
      </w:r>
    </w:p>
    <w:p w14:paraId="424D0A9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ip_header = IP(dst=ip_destination, src=ip_source, version=version_ip, id=ip_id, ihl=ip_len_hd, tos=ip_tos, len=ip_len, frag=ip_offset, ttl=ip_ttl)</w:t>
      </w:r>
    </w:p>
    <w:p w14:paraId="209C7C0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packet = ethernet_header / ip_header  # </w:t>
      </w:r>
      <w:r w:rsidRPr="00D743F7">
        <w:rPr>
          <w:rFonts w:cs="Times New Roman"/>
        </w:rPr>
        <w:t>Объединить</w:t>
      </w:r>
      <w:r w:rsidRPr="00D743F7">
        <w:rPr>
          <w:rFonts w:cs="Times New Roman"/>
          <w:lang w:val="en-US"/>
        </w:rPr>
        <w:t xml:space="preserve"> Ethernet + IP</w:t>
      </w:r>
    </w:p>
    <w:p w14:paraId="2E4E05D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242A38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 TCP 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==========</w:t>
      </w:r>
    </w:p>
    <w:p w14:paraId="51895CF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if protocol == "TCP":</w:t>
      </w:r>
    </w:p>
    <w:p w14:paraId="1DC1776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source_port = int(self.tcp_source_port_entry.get())</w:t>
      </w:r>
    </w:p>
    <w:p w14:paraId="220DC5C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destination_port = int(self.tcp_destination_port_entry.get())</w:t>
      </w:r>
    </w:p>
    <w:p w14:paraId="0569B26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seq_num = int(self.tcp_seq_num_entry.get())</w:t>
      </w:r>
    </w:p>
    <w:p w14:paraId="42EDA8A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ack_num = int(self.tcp_ack_num_entry.get())</w:t>
      </w:r>
    </w:p>
    <w:p w14:paraId="326AFD7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data_offset = int(self.tcp_data_offset_entry.get())</w:t>
      </w:r>
    </w:p>
    <w:p w14:paraId="4D8A4A9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reserved = int(self.tcp_reserved_entry.get())</w:t>
      </w:r>
    </w:p>
    <w:p w14:paraId="4D5C81E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</w:t>
      </w:r>
    </w:p>
    <w:p w14:paraId="70F18A0F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    </w:t>
      </w:r>
      <w:r w:rsidRPr="00D743F7">
        <w:rPr>
          <w:rFonts w:cs="Times New Roman"/>
        </w:rPr>
        <w:t># Собрать TCP флаги из чекбоксов</w:t>
      </w:r>
    </w:p>
    <w:p w14:paraId="7D4A524A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tcp_flags = 0</w:t>
      </w:r>
    </w:p>
    <w:p w14:paraId="2743D00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lastRenderedPageBreak/>
        <w:t xml:space="preserve">            </w:t>
      </w:r>
      <w:r w:rsidRPr="00D743F7">
        <w:rPr>
          <w:rFonts w:cs="Times New Roman"/>
          <w:lang w:val="en-US"/>
        </w:rPr>
        <w:t>for i, flag in enumerate([self.check_var_fin.get(), self.check_var_syn.get(), self.check_var_rst.get(), self.check_var_psh.get(), self.check_var_ack.get(), self.check_var_urg.get()]):</w:t>
      </w:r>
    </w:p>
    <w:p w14:paraId="6F8F783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if flag == "on":</w:t>
      </w:r>
    </w:p>
    <w:p w14:paraId="6E0415F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    tcp_flags |= 1 &lt;&lt; (i)  # </w:t>
      </w:r>
      <w:r w:rsidRPr="00D743F7">
        <w:rPr>
          <w:rFonts w:cs="Times New Roman"/>
        </w:rPr>
        <w:t>Установить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бит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флага</w:t>
      </w:r>
    </w:p>
    <w:p w14:paraId="2DCACCD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if tcp_flags == 0:</w:t>
      </w:r>
    </w:p>
    <w:p w14:paraId="58212B8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tcp_flags = None  # </w:t>
      </w:r>
      <w:r w:rsidRPr="00D743F7">
        <w:rPr>
          <w:rFonts w:cs="Times New Roman"/>
        </w:rPr>
        <w:t>Нет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флагов</w:t>
      </w:r>
    </w:p>
    <w:p w14:paraId="0B9072B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</w:t>
      </w:r>
    </w:p>
    <w:p w14:paraId="3F8E0D6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window_size = int(self.tcp_window_size_entry.get())</w:t>
      </w:r>
    </w:p>
    <w:p w14:paraId="47A42AD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checksum = int(self.tcp_checksum_entry.get())</w:t>
      </w:r>
    </w:p>
    <w:p w14:paraId="000C437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urgent_pointer = int(self.tcp_urgent_pointer_entry.get())</w:t>
      </w:r>
    </w:p>
    <w:p w14:paraId="7184D90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10871FF1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    </w:t>
      </w:r>
      <w:r w:rsidRPr="00D743F7">
        <w:rPr>
          <w:rFonts w:cs="Times New Roman"/>
        </w:rPr>
        <w:t># Обработка специальных значений</w:t>
      </w:r>
    </w:p>
    <w:p w14:paraId="2AE1106E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if data_offset == 0:</w:t>
      </w:r>
    </w:p>
    <w:p w14:paraId="1740286D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    data_offset = None  # Автоматический расчет</w:t>
      </w:r>
    </w:p>
    <w:p w14:paraId="135B969F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if checksum == 0:</w:t>
      </w:r>
    </w:p>
    <w:p w14:paraId="3BAE0E01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    checksum = None  # Автоматический расчет</w:t>
      </w:r>
    </w:p>
    <w:p w14:paraId="1F5C17B4" w14:textId="77777777" w:rsidR="00D743F7" w:rsidRPr="00D743F7" w:rsidRDefault="00D743F7" w:rsidP="00D743F7">
      <w:pPr>
        <w:rPr>
          <w:rFonts w:cs="Times New Roman"/>
        </w:rPr>
      </w:pPr>
    </w:p>
    <w:p w14:paraId="2B0617F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    </w:t>
      </w:r>
      <w:r w:rsidRPr="00D743F7">
        <w:rPr>
          <w:rFonts w:cs="Times New Roman"/>
          <w:lang w:val="en-US"/>
        </w:rPr>
        <w:t xml:space="preserve"># </w:t>
      </w:r>
      <w:r w:rsidRPr="00D743F7">
        <w:rPr>
          <w:rFonts w:cs="Times New Roman"/>
        </w:rPr>
        <w:t>Создать</w:t>
      </w:r>
      <w:r w:rsidRPr="00D743F7">
        <w:rPr>
          <w:rFonts w:cs="Times New Roman"/>
          <w:lang w:val="en-US"/>
        </w:rPr>
        <w:t xml:space="preserve"> TCP </w:t>
      </w:r>
      <w:r w:rsidRPr="00D743F7">
        <w:rPr>
          <w:rFonts w:cs="Times New Roman"/>
        </w:rPr>
        <w:t>заголовок</w:t>
      </w:r>
    </w:p>
    <w:p w14:paraId="23D2A58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tcp_header = TCP(sport=source_port, dport=destination_port, seq=seq_num, ack=ack_num, dataofs=data_offset, reserved=reserved, flags=tcp_flags, window=window_size, urgptr=urgent_pointer)</w:t>
      </w:r>
    </w:p>
    <w:p w14:paraId="63248EA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packet = packet / tcp_header  # </w:t>
      </w:r>
      <w:r w:rsidRPr="00D743F7">
        <w:rPr>
          <w:rFonts w:cs="Times New Roman"/>
        </w:rPr>
        <w:t>Добавить</w:t>
      </w:r>
      <w:r w:rsidRPr="00D743F7">
        <w:rPr>
          <w:rFonts w:cs="Times New Roman"/>
          <w:lang w:val="en-US"/>
        </w:rPr>
        <w:t xml:space="preserve"> TCP </w:t>
      </w:r>
      <w:r w:rsidRPr="00D743F7">
        <w:rPr>
          <w:rFonts w:cs="Times New Roman"/>
        </w:rPr>
        <w:t>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пакету</w:t>
      </w:r>
    </w:p>
    <w:p w14:paraId="0C822E8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93FED4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 UDP 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==========</w:t>
      </w:r>
    </w:p>
    <w:p w14:paraId="247E766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elif protocol == "UDP":</w:t>
      </w:r>
    </w:p>
    <w:p w14:paraId="22918E3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source_port = int(self.udp_source_port_entry.get())</w:t>
      </w:r>
    </w:p>
    <w:p w14:paraId="45096EF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destination_port = int(self.udp_destination_port_entry.get())</w:t>
      </w:r>
    </w:p>
    <w:p w14:paraId="15F26F7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length = int(self.udp_length_entry.get())</w:t>
      </w:r>
    </w:p>
    <w:p w14:paraId="10AB067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checksum = int(self.udp_checksum_entry.get())</w:t>
      </w:r>
    </w:p>
    <w:p w14:paraId="0C24D69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C48DE8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# </w:t>
      </w:r>
      <w:r w:rsidRPr="00D743F7">
        <w:rPr>
          <w:rFonts w:cs="Times New Roman"/>
        </w:rPr>
        <w:t>Создать</w:t>
      </w:r>
      <w:r w:rsidRPr="00D743F7">
        <w:rPr>
          <w:rFonts w:cs="Times New Roman"/>
          <w:lang w:val="en-US"/>
        </w:rPr>
        <w:t xml:space="preserve"> UDP </w:t>
      </w:r>
      <w:r w:rsidRPr="00D743F7">
        <w:rPr>
          <w:rFonts w:cs="Times New Roman"/>
        </w:rPr>
        <w:t>заголовок</w:t>
      </w:r>
    </w:p>
    <w:p w14:paraId="128ED1E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udp_header = UDP(sport=source_port, dport=destination_port, len=length)</w:t>
      </w:r>
    </w:p>
    <w:p w14:paraId="0C17E03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packet = packet / udp_header  # </w:t>
      </w:r>
      <w:r w:rsidRPr="00D743F7">
        <w:rPr>
          <w:rFonts w:cs="Times New Roman"/>
        </w:rPr>
        <w:t>Добавить</w:t>
      </w:r>
      <w:r w:rsidRPr="00D743F7">
        <w:rPr>
          <w:rFonts w:cs="Times New Roman"/>
          <w:lang w:val="en-US"/>
        </w:rPr>
        <w:t xml:space="preserve"> UDP </w:t>
      </w:r>
      <w:r w:rsidRPr="00D743F7">
        <w:rPr>
          <w:rFonts w:cs="Times New Roman"/>
        </w:rPr>
        <w:t>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пакету</w:t>
      </w:r>
    </w:p>
    <w:p w14:paraId="0B026306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59D8F0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 ICMP </w:t>
      </w:r>
      <w:r w:rsidRPr="00D743F7">
        <w:rPr>
          <w:rFonts w:cs="Times New Roman"/>
        </w:rPr>
        <w:t>ЗАГОЛОВОК</w:t>
      </w:r>
      <w:r w:rsidRPr="00D743F7">
        <w:rPr>
          <w:rFonts w:cs="Times New Roman"/>
          <w:lang w:val="en-US"/>
        </w:rPr>
        <w:t xml:space="preserve"> ==========</w:t>
      </w:r>
    </w:p>
    <w:p w14:paraId="3884118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elif protocol == "ICMP":</w:t>
      </w:r>
    </w:p>
    <w:p w14:paraId="3DA20F3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type_str = self.icmp_type_var.get()</w:t>
      </w:r>
    </w:p>
    <w:p w14:paraId="0D2D6A6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code = int(self.icmp_code_entry.get())</w:t>
      </w:r>
    </w:p>
    <w:p w14:paraId="22587DB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checksum = int(self.icmp_checksum_entry.get())</w:t>
      </w:r>
    </w:p>
    <w:p w14:paraId="37DC809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identifier = int(self.icmp_identifier_entry.get())</w:t>
      </w:r>
    </w:p>
    <w:p w14:paraId="213E2542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sequence_number = int(self.icmp_sequence_number_entry.get())</w:t>
      </w:r>
    </w:p>
    <w:p w14:paraId="682806E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</w:t>
      </w:r>
    </w:p>
    <w:p w14:paraId="629CBE87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    </w:t>
      </w:r>
      <w:r w:rsidRPr="00D743F7">
        <w:rPr>
          <w:rFonts w:cs="Times New Roman"/>
        </w:rPr>
        <w:t># Преобразовать тип в число</w:t>
      </w:r>
    </w:p>
    <w:p w14:paraId="32462440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if type_str == "reply":</w:t>
      </w:r>
    </w:p>
    <w:p w14:paraId="47E9719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        </w:t>
      </w:r>
      <w:r w:rsidRPr="00D743F7">
        <w:rPr>
          <w:rFonts w:cs="Times New Roman"/>
          <w:lang w:val="en-US"/>
        </w:rPr>
        <w:t>type = 0  # Echo Reply</w:t>
      </w:r>
    </w:p>
    <w:p w14:paraId="61B836A6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else:</w:t>
      </w:r>
    </w:p>
    <w:p w14:paraId="73157B5B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type = 8  # Echo Request</w:t>
      </w:r>
    </w:p>
    <w:p w14:paraId="1A2A585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658B7B8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# </w:t>
      </w:r>
      <w:r w:rsidRPr="00D743F7">
        <w:rPr>
          <w:rFonts w:cs="Times New Roman"/>
        </w:rPr>
        <w:t>Создать</w:t>
      </w:r>
      <w:r w:rsidRPr="00D743F7">
        <w:rPr>
          <w:rFonts w:cs="Times New Roman"/>
          <w:lang w:val="en-US"/>
        </w:rPr>
        <w:t xml:space="preserve"> ICMP </w:t>
      </w:r>
      <w:r w:rsidRPr="00D743F7">
        <w:rPr>
          <w:rFonts w:cs="Times New Roman"/>
        </w:rPr>
        <w:t>заголовок</w:t>
      </w:r>
    </w:p>
    <w:p w14:paraId="330F1BA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icmp_header = ICMP(type=type, code=code, id=identifier, seq=sequence_number)</w:t>
      </w:r>
    </w:p>
    <w:p w14:paraId="65A38F5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packet = packet / icmp_header  # </w:t>
      </w:r>
      <w:r w:rsidRPr="00D743F7">
        <w:rPr>
          <w:rFonts w:cs="Times New Roman"/>
        </w:rPr>
        <w:t>Добавить</w:t>
      </w:r>
      <w:r w:rsidRPr="00D743F7">
        <w:rPr>
          <w:rFonts w:cs="Times New Roman"/>
          <w:lang w:val="en-US"/>
        </w:rPr>
        <w:t xml:space="preserve"> ICMP </w:t>
      </w:r>
      <w:r w:rsidRPr="00D743F7">
        <w:rPr>
          <w:rFonts w:cs="Times New Roman"/>
        </w:rPr>
        <w:t>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пакету</w:t>
      </w:r>
    </w:p>
    <w:p w14:paraId="4EBE914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FD87C7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# ========== </w:t>
      </w:r>
      <w:r w:rsidRPr="00D743F7">
        <w:rPr>
          <w:rFonts w:cs="Times New Roman"/>
        </w:rPr>
        <w:t>ДАННЫЕ</w:t>
      </w:r>
      <w:r w:rsidRPr="00D743F7">
        <w:rPr>
          <w:rFonts w:cs="Times New Roman"/>
          <w:lang w:val="en-US"/>
        </w:rPr>
        <w:t xml:space="preserve"> ==========</w:t>
      </w:r>
    </w:p>
    <w:p w14:paraId="2F2B4D4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input_data = self.window_input_data.get("1.0", "end-1c")  # </w:t>
      </w:r>
      <w:r w:rsidRPr="00D743F7">
        <w:rPr>
          <w:rFonts w:cs="Times New Roman"/>
        </w:rPr>
        <w:t>Получить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текст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из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поля</w:t>
      </w:r>
    </w:p>
    <w:p w14:paraId="2B4150D3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packet = packet / input_data  # Добавить данные к пакету</w:t>
      </w:r>
    </w:p>
    <w:p w14:paraId="03C67DEE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</w:t>
      </w:r>
    </w:p>
    <w:p w14:paraId="70D9CDA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lastRenderedPageBreak/>
        <w:t xml:space="preserve">        </w:t>
      </w:r>
      <w:r w:rsidRPr="00D743F7">
        <w:rPr>
          <w:rFonts w:cs="Times New Roman"/>
          <w:lang w:val="en-US"/>
        </w:rPr>
        <w:t xml:space="preserve"># </w:t>
      </w:r>
      <w:r w:rsidRPr="00D743F7">
        <w:rPr>
          <w:rFonts w:cs="Times New Roman"/>
        </w:rPr>
        <w:t>Добавить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очередь</w:t>
      </w:r>
    </w:p>
    <w:p w14:paraId="6EB46B3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self.packet_queue.append(packet)</w:t>
      </w:r>
    </w:p>
    <w:p w14:paraId="1A82297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self.num_packets += 1</w:t>
      </w:r>
    </w:p>
    <w:p w14:paraId="0E7DD09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self.info_packet.configure(text=str(self.num_packets))  # </w:t>
      </w:r>
      <w:r w:rsidRPr="00D743F7">
        <w:rPr>
          <w:rFonts w:cs="Times New Roman"/>
        </w:rPr>
        <w:t>Обновить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счетчик</w:t>
      </w:r>
    </w:p>
    <w:p w14:paraId="0BB8DFB8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E6B50A9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60253CA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</w:t>
      </w:r>
      <w:r w:rsidRPr="00D743F7">
        <w:rPr>
          <w:rFonts w:cs="Times New Roman"/>
        </w:rPr>
        <w:t>def send_packet(self):</w:t>
      </w:r>
    </w:p>
    <w:p w14:paraId="2255318B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"""Отправляет все пакеты из очереди"""</w:t>
      </w:r>
    </w:p>
    <w:p w14:paraId="395A6E1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print("click")</w:t>
      </w:r>
    </w:p>
    <w:p w14:paraId="5D3D9AC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for packet in self.packet_queue:</w:t>
      </w:r>
    </w:p>
    <w:p w14:paraId="1F68AAC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print(self.int_var.get())  # </w:t>
      </w:r>
      <w:r w:rsidRPr="00D743F7">
        <w:rPr>
          <w:rFonts w:cs="Times New Roman"/>
        </w:rPr>
        <w:t>Вывести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имя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интерфейса</w:t>
      </w:r>
    </w:p>
    <w:p w14:paraId="0D6B606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sendp(packet, iface=self.int_var.get(), verbose=0)  # </w:t>
      </w:r>
      <w:r w:rsidRPr="00D743F7">
        <w:rPr>
          <w:rFonts w:cs="Times New Roman"/>
        </w:rPr>
        <w:t>Отправить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на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канальном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уровне</w:t>
      </w:r>
    </w:p>
    <w:p w14:paraId="6B5DB198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    </w:t>
      </w:r>
      <w:r w:rsidRPr="00D743F7">
        <w:rPr>
          <w:rFonts w:cs="Times New Roman"/>
        </w:rPr>
        <w:t>print(packet.show())  # Показать структуру пакета</w:t>
      </w:r>
    </w:p>
    <w:p w14:paraId="04730930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self.del_all_packet()  # Очистить очередь после отправки</w:t>
      </w:r>
    </w:p>
    <w:p w14:paraId="4C341861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    </w:t>
      </w:r>
    </w:p>
    <w:p w14:paraId="059825F2" w14:textId="77777777" w:rsidR="00D743F7" w:rsidRPr="00D743F7" w:rsidRDefault="00D743F7" w:rsidP="00D743F7">
      <w:pPr>
        <w:rPr>
          <w:rFonts w:cs="Times New Roman"/>
        </w:rPr>
      </w:pPr>
    </w:p>
    <w:p w14:paraId="38F46D30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def del_packet(self):</w:t>
      </w:r>
    </w:p>
    <w:p w14:paraId="140D8DBA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"""Удаляет последний пакет из очереди"""</w:t>
      </w:r>
    </w:p>
    <w:p w14:paraId="6702D064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self.packet_queue.pop()  # Удалить последний элемент</w:t>
      </w:r>
    </w:p>
    <w:p w14:paraId="7201728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self.num_packets -= 1</w:t>
      </w:r>
    </w:p>
    <w:p w14:paraId="3C939BF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self.info_packet.configure(text=str(self.num_packets))  # </w:t>
      </w:r>
      <w:r w:rsidRPr="00D743F7">
        <w:rPr>
          <w:rFonts w:cs="Times New Roman"/>
        </w:rPr>
        <w:t>Обновить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счетчик</w:t>
      </w:r>
    </w:p>
    <w:p w14:paraId="05D2C3AC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01A963C5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A653E9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def del_all_packet(self):</w:t>
      </w:r>
    </w:p>
    <w:p w14:paraId="791E8E94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"""Очищает всю очередь пакетов"""</w:t>
      </w:r>
    </w:p>
    <w:p w14:paraId="2450AEC4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self.packet_queue[:] = []  # Очистить список</w:t>
      </w:r>
    </w:p>
    <w:p w14:paraId="464D575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>self.num_packets = 0</w:t>
      </w:r>
    </w:p>
    <w:p w14:paraId="201D738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lastRenderedPageBreak/>
        <w:t xml:space="preserve">        self.info_packet.configure(text=str(self.num_packets))  # </w:t>
      </w:r>
      <w:r w:rsidRPr="00D743F7">
        <w:rPr>
          <w:rFonts w:cs="Times New Roman"/>
        </w:rPr>
        <w:t>Обнулить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счетчик</w:t>
      </w:r>
    </w:p>
    <w:p w14:paraId="24E62610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2C4EFEB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</w:t>
      </w:r>
    </w:p>
    <w:p w14:paraId="6D8F8B1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def get_connection_name_from_guid(self, iface_guids):</w:t>
      </w:r>
    </w:p>
    <w:p w14:paraId="36D73FC1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"""Преобразует GUID интерфейса в читаемое имя из реестра Windows"""</w:t>
      </w:r>
    </w:p>
    <w:p w14:paraId="7AB59FA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 xml:space="preserve">iface_names = ['(unknown)' for i in range(len(iface_guids))]  # </w:t>
      </w:r>
      <w:r w:rsidRPr="00D743F7">
        <w:rPr>
          <w:rFonts w:cs="Times New Roman"/>
        </w:rPr>
        <w:t>Список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умолчанию</w:t>
      </w:r>
    </w:p>
    <w:p w14:paraId="24BAFA5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reg = wr.ConnectRegistry(None, wr.HKEY_LOCAL_MACHINE)  # </w:t>
      </w:r>
      <w:r w:rsidRPr="00D743F7">
        <w:rPr>
          <w:rFonts w:cs="Times New Roman"/>
        </w:rPr>
        <w:t>Подключиться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реестру</w:t>
      </w:r>
    </w:p>
    <w:p w14:paraId="34230E29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reg_key = wr.OpenKey(reg, r'SYSTEM\CurrentControlSet\Control\Network\{4d36e972-e325-11ce-bfc1-08002be10318}')  # </w:t>
      </w:r>
      <w:r w:rsidRPr="00D743F7">
        <w:rPr>
          <w:rFonts w:cs="Times New Roman"/>
        </w:rPr>
        <w:t>Ключ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сетевых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интерфейсов</w:t>
      </w:r>
    </w:p>
    <w:p w14:paraId="3FE30EF7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</w:t>
      </w:r>
    </w:p>
    <w:p w14:paraId="04C1EBEE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for i in range(len(iface_guids)):</w:t>
      </w:r>
    </w:p>
    <w:p w14:paraId="1E84C6E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try:</w:t>
      </w:r>
    </w:p>
    <w:p w14:paraId="66CF63A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reg_subkey = wr.OpenKey(reg_key, iface_guids[i] + r'\Connection')  # </w:t>
      </w:r>
      <w:r w:rsidRPr="00D743F7">
        <w:rPr>
          <w:rFonts w:cs="Times New Roman"/>
        </w:rPr>
        <w:t>Открыть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подключ</w:t>
      </w:r>
    </w:p>
    <w:p w14:paraId="3D2F18C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iface_names[i] = wr.QueryValueEx(reg_subkey, 'Name')[0]  # </w:t>
      </w:r>
      <w:r w:rsidRPr="00D743F7">
        <w:rPr>
          <w:rFonts w:cs="Times New Roman"/>
        </w:rPr>
        <w:t>Прочитать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имя</w:t>
      </w:r>
    </w:p>
    <w:p w14:paraId="52D61741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except FileNotFoundError:</w:t>
      </w:r>
    </w:p>
    <w:p w14:paraId="7A4702B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pass  # </w:t>
      </w:r>
      <w:r w:rsidRPr="00D743F7">
        <w:rPr>
          <w:rFonts w:cs="Times New Roman"/>
        </w:rPr>
        <w:t>Если</w:t>
      </w:r>
      <w:r w:rsidRPr="00D743F7">
        <w:rPr>
          <w:rFonts w:cs="Times New Roman"/>
          <w:lang w:val="en-US"/>
        </w:rPr>
        <w:t xml:space="preserve"> GUID </w:t>
      </w:r>
      <w:r w:rsidRPr="00D743F7">
        <w:rPr>
          <w:rFonts w:cs="Times New Roman"/>
        </w:rPr>
        <w:t>не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найден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реестре</w:t>
      </w:r>
    </w:p>
    <w:p w14:paraId="113FE1C0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return iface_names</w:t>
      </w:r>
    </w:p>
    <w:p w14:paraId="5AC4504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384973BD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74E9E45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def get_mac(self):</w:t>
      </w:r>
    </w:p>
    <w:p w14:paraId="4BEAA14C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"""Получает MAC-адрес выбранного сетевого интерфейса"""</w:t>
      </w:r>
    </w:p>
    <w:p w14:paraId="033AAE77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t xml:space="preserve">        selected_value = self.int_var.get()  # Получить выбранное имя интерфейса</w:t>
      </w:r>
    </w:p>
    <w:p w14:paraId="7D43B423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</w:rPr>
        <w:lastRenderedPageBreak/>
        <w:t xml:space="preserve">        </w:t>
      </w:r>
    </w:p>
    <w:p w14:paraId="2962A9AA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</w:t>
      </w:r>
      <w:r w:rsidRPr="00D743F7">
        <w:rPr>
          <w:rFonts w:cs="Times New Roman"/>
          <w:lang w:val="en-US"/>
        </w:rPr>
        <w:t xml:space="preserve"># </w:t>
      </w:r>
      <w:r w:rsidRPr="00D743F7">
        <w:rPr>
          <w:rFonts w:cs="Times New Roman"/>
        </w:rPr>
        <w:t>Найти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индекс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выбранного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интерфейса</w:t>
      </w:r>
    </w:p>
    <w:p w14:paraId="4913AE6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for i, value in enumerate(self.x):</w:t>
      </w:r>
    </w:p>
    <w:p w14:paraId="1316A8D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if value == selected_value:</w:t>
      </w:r>
    </w:p>
    <w:p w14:paraId="675830D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index = i</w:t>
      </w:r>
    </w:p>
    <w:p w14:paraId="3D57C303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break</w:t>
      </w:r>
    </w:p>
    <w:p w14:paraId="6AE1286C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        </w:t>
      </w:r>
    </w:p>
    <w:p w14:paraId="5AD8AB5F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ifaces = self.interfaces_all  # </w:t>
      </w:r>
      <w:r w:rsidRPr="00D743F7">
        <w:rPr>
          <w:rFonts w:cs="Times New Roman"/>
        </w:rPr>
        <w:t>Список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всех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интерфейсов</w:t>
      </w:r>
    </w:p>
    <w:p w14:paraId="45334A55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    addrs = ni.ifaddresses(ifaces[index])  # </w:t>
      </w:r>
      <w:r w:rsidRPr="00D743F7">
        <w:rPr>
          <w:rFonts w:cs="Times New Roman"/>
        </w:rPr>
        <w:t>Получить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адреса</w:t>
      </w:r>
      <w:r w:rsidRPr="00D743F7">
        <w:rPr>
          <w:rFonts w:cs="Times New Roman"/>
          <w:lang w:val="en-US"/>
        </w:rPr>
        <w:t xml:space="preserve"> </w:t>
      </w:r>
      <w:r w:rsidRPr="00D743F7">
        <w:rPr>
          <w:rFonts w:cs="Times New Roman"/>
        </w:rPr>
        <w:t>интерфейса</w:t>
      </w:r>
    </w:p>
    <w:p w14:paraId="5BB76B28" w14:textId="77777777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    </w:t>
      </w:r>
      <w:r w:rsidRPr="00D743F7">
        <w:rPr>
          <w:rFonts w:cs="Times New Roman"/>
        </w:rPr>
        <w:t>if ni.AF_LINK in addrs:  # Если есть канальный уровень (MAC)</w:t>
      </w:r>
    </w:p>
    <w:p w14:paraId="2696B3ED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</w:rPr>
        <w:t xml:space="preserve">            </w:t>
      </w:r>
      <w:r w:rsidRPr="00D743F7">
        <w:rPr>
          <w:rFonts w:cs="Times New Roman"/>
          <w:lang w:val="en-US"/>
        </w:rPr>
        <w:t xml:space="preserve">return addrs[ni.AF_LINK][0]['addr']  # </w:t>
      </w:r>
      <w:r w:rsidRPr="00D743F7">
        <w:rPr>
          <w:rFonts w:cs="Times New Roman"/>
        </w:rPr>
        <w:t>Вернуть</w:t>
      </w:r>
      <w:r w:rsidRPr="00D743F7">
        <w:rPr>
          <w:rFonts w:cs="Times New Roman"/>
          <w:lang w:val="en-US"/>
        </w:rPr>
        <w:t xml:space="preserve"> MAC-</w:t>
      </w:r>
      <w:r w:rsidRPr="00D743F7">
        <w:rPr>
          <w:rFonts w:cs="Times New Roman"/>
        </w:rPr>
        <w:t>адрес</w:t>
      </w:r>
    </w:p>
    <w:p w14:paraId="7E814F21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41C5A27E" w14:textId="77777777" w:rsidR="00D743F7" w:rsidRPr="00D743F7" w:rsidRDefault="00D743F7" w:rsidP="00D743F7">
      <w:pPr>
        <w:rPr>
          <w:rFonts w:cs="Times New Roman"/>
          <w:lang w:val="en-US"/>
        </w:rPr>
      </w:pPr>
    </w:p>
    <w:p w14:paraId="55F79F34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>if __name__ == "__main__":</w:t>
      </w:r>
    </w:p>
    <w:p w14:paraId="17A36928" w14:textId="77777777" w:rsidR="00D743F7" w:rsidRPr="00D743F7" w:rsidRDefault="00D743F7" w:rsidP="00D743F7">
      <w:pPr>
        <w:rPr>
          <w:rFonts w:cs="Times New Roman"/>
          <w:lang w:val="en-US"/>
        </w:rPr>
      </w:pPr>
      <w:r w:rsidRPr="00D743F7">
        <w:rPr>
          <w:rFonts w:cs="Times New Roman"/>
          <w:lang w:val="en-US"/>
        </w:rPr>
        <w:t xml:space="preserve">    app = PacketGeneratorApp()</w:t>
      </w:r>
    </w:p>
    <w:p w14:paraId="6020CC78" w14:textId="7305E025" w:rsidR="00D743F7" w:rsidRPr="00D743F7" w:rsidRDefault="00D743F7" w:rsidP="00D743F7">
      <w:pPr>
        <w:rPr>
          <w:rFonts w:cs="Times New Roman"/>
        </w:rPr>
      </w:pPr>
      <w:r w:rsidRPr="00D743F7">
        <w:rPr>
          <w:rFonts w:cs="Times New Roman"/>
          <w:lang w:val="en-US"/>
        </w:rPr>
        <w:t xml:space="preserve">    </w:t>
      </w:r>
      <w:r w:rsidRPr="00D743F7">
        <w:rPr>
          <w:rFonts w:cs="Times New Roman"/>
        </w:rPr>
        <w:t>app.mainloop()</w:t>
      </w:r>
    </w:p>
    <w:sectPr w:rsidR="00D743F7" w:rsidRPr="00D743F7" w:rsidSect="003E78EF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E993F" w14:textId="77777777" w:rsidR="00341901" w:rsidRPr="00D60F71" w:rsidRDefault="00341901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31F01908" w14:textId="77777777" w:rsidR="00341901" w:rsidRPr="00D60F71" w:rsidRDefault="00341901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Content>
      <w:p w14:paraId="78FE088C" w14:textId="026CDC8A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43F7">
          <w:rPr>
            <w:noProof/>
          </w:rPr>
          <w:t>2</w:t>
        </w:r>
        <w:r>
          <w:fldChar w:fldCharType="end"/>
        </w:r>
      </w:p>
    </w:sdtContent>
  </w:sdt>
  <w:p w14:paraId="449AEBD4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48BCEB" w14:textId="77777777" w:rsidR="00341901" w:rsidRPr="00D60F71" w:rsidRDefault="00341901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0A62B67D" w14:textId="77777777" w:rsidR="00341901" w:rsidRPr="00D60F71" w:rsidRDefault="00341901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7E34BD1"/>
    <w:multiLevelType w:val="hybridMultilevel"/>
    <w:tmpl w:val="E4701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1922FA"/>
    <w:multiLevelType w:val="hybridMultilevel"/>
    <w:tmpl w:val="E5629460"/>
    <w:lvl w:ilvl="0" w:tplc="F2846054">
      <w:start w:val="1"/>
      <w:numFmt w:val="decimal"/>
      <w:lvlText w:val="%1."/>
      <w:lvlJc w:val="left"/>
      <w:pPr>
        <w:ind w:left="1211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AA86EC2"/>
    <w:multiLevelType w:val="hybridMultilevel"/>
    <w:tmpl w:val="B680DF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2F157E9"/>
    <w:multiLevelType w:val="hybridMultilevel"/>
    <w:tmpl w:val="75E2E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F866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25434364"/>
    <w:multiLevelType w:val="hybridMultilevel"/>
    <w:tmpl w:val="501A8C50"/>
    <w:lvl w:ilvl="0" w:tplc="7B48E3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9DC1945"/>
    <w:multiLevelType w:val="hybridMultilevel"/>
    <w:tmpl w:val="1E564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3" w15:restartNumberingAfterBreak="0">
    <w:nsid w:val="35500D25"/>
    <w:multiLevelType w:val="multilevel"/>
    <w:tmpl w:val="6F544936"/>
    <w:numStyleLink w:val="22"/>
  </w:abstractNum>
  <w:abstractNum w:abstractNumId="24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5" w15:restartNumberingAfterBreak="0">
    <w:nsid w:val="476814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EE5950"/>
    <w:multiLevelType w:val="hybridMultilevel"/>
    <w:tmpl w:val="77D8331E"/>
    <w:lvl w:ilvl="0" w:tplc="4EEAC16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5C4E03"/>
    <w:multiLevelType w:val="hybridMultilevel"/>
    <w:tmpl w:val="5FBE8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741DE4"/>
    <w:multiLevelType w:val="hybridMultilevel"/>
    <w:tmpl w:val="2444B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DF974B1"/>
    <w:multiLevelType w:val="hybridMultilevel"/>
    <w:tmpl w:val="D32E2CC0"/>
    <w:lvl w:ilvl="0" w:tplc="222EAD5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F326E"/>
    <w:multiLevelType w:val="hybridMultilevel"/>
    <w:tmpl w:val="728E31CA"/>
    <w:lvl w:ilvl="0" w:tplc="CD82758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73663C"/>
    <w:multiLevelType w:val="hybridMultilevel"/>
    <w:tmpl w:val="D21AA932"/>
    <w:lvl w:ilvl="0" w:tplc="CD82758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446957"/>
    <w:multiLevelType w:val="hybridMultilevel"/>
    <w:tmpl w:val="F4341740"/>
    <w:lvl w:ilvl="0" w:tplc="28F46F3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2"/>
  </w:num>
  <w:num w:numId="2">
    <w:abstractNumId w:val="38"/>
  </w:num>
  <w:num w:numId="3">
    <w:abstractNumId w:val="19"/>
  </w:num>
  <w:num w:numId="4">
    <w:abstractNumId w:val="1"/>
  </w:num>
  <w:num w:numId="5">
    <w:abstractNumId w:val="39"/>
  </w:num>
  <w:num w:numId="6">
    <w:abstractNumId w:val="29"/>
  </w:num>
  <w:num w:numId="7">
    <w:abstractNumId w:val="7"/>
  </w:num>
  <w:num w:numId="8">
    <w:abstractNumId w:val="18"/>
  </w:num>
  <w:num w:numId="9">
    <w:abstractNumId w:val="14"/>
  </w:num>
  <w:num w:numId="10">
    <w:abstractNumId w:val="31"/>
  </w:num>
  <w:num w:numId="11">
    <w:abstractNumId w:val="5"/>
  </w:num>
  <w:num w:numId="12">
    <w:abstractNumId w:val="35"/>
  </w:num>
  <w:num w:numId="13">
    <w:abstractNumId w:val="0"/>
  </w:num>
  <w:num w:numId="14">
    <w:abstractNumId w:val="36"/>
  </w:num>
  <w:num w:numId="15">
    <w:abstractNumId w:val="9"/>
  </w:num>
  <w:num w:numId="16">
    <w:abstractNumId w:val="23"/>
  </w:num>
  <w:num w:numId="17">
    <w:abstractNumId w:val="16"/>
  </w:num>
  <w:num w:numId="18">
    <w:abstractNumId w:val="13"/>
  </w:num>
  <w:num w:numId="19">
    <w:abstractNumId w:val="34"/>
  </w:num>
  <w:num w:numId="20">
    <w:abstractNumId w:val="3"/>
  </w:num>
  <w:num w:numId="21">
    <w:abstractNumId w:val="4"/>
  </w:num>
  <w:num w:numId="22">
    <w:abstractNumId w:val="24"/>
  </w:num>
  <w:num w:numId="23">
    <w:abstractNumId w:val="15"/>
  </w:num>
  <w:num w:numId="24">
    <w:abstractNumId w:val="2"/>
  </w:num>
  <w:num w:numId="25">
    <w:abstractNumId w:val="31"/>
    <w:lvlOverride w:ilvl="0">
      <w:startOverride w:val="1"/>
    </w:lvlOverride>
  </w:num>
  <w:num w:numId="26">
    <w:abstractNumId w:val="37"/>
  </w:num>
  <w:num w:numId="27">
    <w:abstractNumId w:val="30"/>
  </w:num>
  <w:num w:numId="28">
    <w:abstractNumId w:val="17"/>
  </w:num>
  <w:num w:numId="29">
    <w:abstractNumId w:val="0"/>
  </w:num>
  <w:num w:numId="30">
    <w:abstractNumId w:val="21"/>
  </w:num>
  <w:num w:numId="31">
    <w:abstractNumId w:val="27"/>
  </w:num>
  <w:num w:numId="32">
    <w:abstractNumId w:val="33"/>
  </w:num>
  <w:num w:numId="33">
    <w:abstractNumId w:val="10"/>
  </w:num>
  <w:num w:numId="34">
    <w:abstractNumId w:val="32"/>
  </w:num>
  <w:num w:numId="35">
    <w:abstractNumId w:val="6"/>
  </w:num>
  <w:num w:numId="36">
    <w:abstractNumId w:val="28"/>
  </w:num>
  <w:num w:numId="37">
    <w:abstractNumId w:val="12"/>
  </w:num>
  <w:num w:numId="38">
    <w:abstractNumId w:val="25"/>
  </w:num>
  <w:num w:numId="39">
    <w:abstractNumId w:val="20"/>
  </w:num>
  <w:num w:numId="40">
    <w:abstractNumId w:val="11"/>
  </w:num>
  <w:num w:numId="41">
    <w:abstractNumId w:val="41"/>
  </w:num>
  <w:num w:numId="42">
    <w:abstractNumId w:val="26"/>
  </w:num>
  <w:num w:numId="43">
    <w:abstractNumId w:val="8"/>
  </w:num>
  <w:num w:numId="44">
    <w:abstractNumId w:val="4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63"/>
    <w:rsid w:val="00004501"/>
    <w:rsid w:val="000142C7"/>
    <w:rsid w:val="00035C4C"/>
    <w:rsid w:val="0003656F"/>
    <w:rsid w:val="0006172D"/>
    <w:rsid w:val="00063A15"/>
    <w:rsid w:val="000748D0"/>
    <w:rsid w:val="00084919"/>
    <w:rsid w:val="00090579"/>
    <w:rsid w:val="00094D04"/>
    <w:rsid w:val="00095910"/>
    <w:rsid w:val="000B1F41"/>
    <w:rsid w:val="000B5D9C"/>
    <w:rsid w:val="000C7ED1"/>
    <w:rsid w:val="000F71FD"/>
    <w:rsid w:val="00151BEC"/>
    <w:rsid w:val="00162375"/>
    <w:rsid w:val="00181378"/>
    <w:rsid w:val="001822D2"/>
    <w:rsid w:val="001832F5"/>
    <w:rsid w:val="00197BB3"/>
    <w:rsid w:val="001A350E"/>
    <w:rsid w:val="001B1B03"/>
    <w:rsid w:val="001B32F7"/>
    <w:rsid w:val="001D0090"/>
    <w:rsid w:val="001E6E38"/>
    <w:rsid w:val="0020070E"/>
    <w:rsid w:val="00201E85"/>
    <w:rsid w:val="0021257D"/>
    <w:rsid w:val="00216773"/>
    <w:rsid w:val="0023102C"/>
    <w:rsid w:val="00234501"/>
    <w:rsid w:val="002523D2"/>
    <w:rsid w:val="0025334A"/>
    <w:rsid w:val="002633F1"/>
    <w:rsid w:val="002747D1"/>
    <w:rsid w:val="002A1CA3"/>
    <w:rsid w:val="002D1672"/>
    <w:rsid w:val="002D5C58"/>
    <w:rsid w:val="002E373A"/>
    <w:rsid w:val="002E7750"/>
    <w:rsid w:val="00312B77"/>
    <w:rsid w:val="003205E7"/>
    <w:rsid w:val="00321776"/>
    <w:rsid w:val="003264CA"/>
    <w:rsid w:val="00327A23"/>
    <w:rsid w:val="00341901"/>
    <w:rsid w:val="00341A02"/>
    <w:rsid w:val="00371E39"/>
    <w:rsid w:val="0037417C"/>
    <w:rsid w:val="0038260A"/>
    <w:rsid w:val="00384ECC"/>
    <w:rsid w:val="003916AC"/>
    <w:rsid w:val="0039190C"/>
    <w:rsid w:val="00395E78"/>
    <w:rsid w:val="003B2153"/>
    <w:rsid w:val="003B7418"/>
    <w:rsid w:val="003C0157"/>
    <w:rsid w:val="003C218B"/>
    <w:rsid w:val="003D414E"/>
    <w:rsid w:val="003E4132"/>
    <w:rsid w:val="003E4C7B"/>
    <w:rsid w:val="003E78EF"/>
    <w:rsid w:val="0040671E"/>
    <w:rsid w:val="004156CB"/>
    <w:rsid w:val="00427514"/>
    <w:rsid w:val="004329C7"/>
    <w:rsid w:val="00446FE3"/>
    <w:rsid w:val="00453CBA"/>
    <w:rsid w:val="004557D2"/>
    <w:rsid w:val="00471D35"/>
    <w:rsid w:val="00475C3D"/>
    <w:rsid w:val="00481CFE"/>
    <w:rsid w:val="00497F6F"/>
    <w:rsid w:val="004A40FA"/>
    <w:rsid w:val="004B37E8"/>
    <w:rsid w:val="004B5A6F"/>
    <w:rsid w:val="004B5CD2"/>
    <w:rsid w:val="004C1571"/>
    <w:rsid w:val="004E0F07"/>
    <w:rsid w:val="004F0004"/>
    <w:rsid w:val="004F2A89"/>
    <w:rsid w:val="004F7F88"/>
    <w:rsid w:val="0050311B"/>
    <w:rsid w:val="00516DFF"/>
    <w:rsid w:val="00543F39"/>
    <w:rsid w:val="00544F2D"/>
    <w:rsid w:val="00560A53"/>
    <w:rsid w:val="00571FFC"/>
    <w:rsid w:val="005D2800"/>
    <w:rsid w:val="005D3F88"/>
    <w:rsid w:val="005E4F2A"/>
    <w:rsid w:val="005E6DF1"/>
    <w:rsid w:val="005F4051"/>
    <w:rsid w:val="005F5D88"/>
    <w:rsid w:val="00601F8B"/>
    <w:rsid w:val="00626039"/>
    <w:rsid w:val="00660F37"/>
    <w:rsid w:val="00674524"/>
    <w:rsid w:val="00684372"/>
    <w:rsid w:val="006B3E75"/>
    <w:rsid w:val="006B4CA3"/>
    <w:rsid w:val="006C7A54"/>
    <w:rsid w:val="006D6FE0"/>
    <w:rsid w:val="006E2B77"/>
    <w:rsid w:val="006E6B63"/>
    <w:rsid w:val="006E7B40"/>
    <w:rsid w:val="006F5F48"/>
    <w:rsid w:val="0070592F"/>
    <w:rsid w:val="0071183B"/>
    <w:rsid w:val="007246FB"/>
    <w:rsid w:val="007455EC"/>
    <w:rsid w:val="0075210F"/>
    <w:rsid w:val="00773594"/>
    <w:rsid w:val="00776A1F"/>
    <w:rsid w:val="0078465D"/>
    <w:rsid w:val="0078644C"/>
    <w:rsid w:val="007C378E"/>
    <w:rsid w:val="007D0609"/>
    <w:rsid w:val="007D3A85"/>
    <w:rsid w:val="007D48F8"/>
    <w:rsid w:val="008045D8"/>
    <w:rsid w:val="008244CC"/>
    <w:rsid w:val="008302C7"/>
    <w:rsid w:val="00830F2D"/>
    <w:rsid w:val="00853432"/>
    <w:rsid w:val="008558AB"/>
    <w:rsid w:val="00856000"/>
    <w:rsid w:val="00856164"/>
    <w:rsid w:val="008B1C72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B6E3A"/>
    <w:rsid w:val="009C0CF1"/>
    <w:rsid w:val="009C2EA4"/>
    <w:rsid w:val="009D0645"/>
    <w:rsid w:val="009F270C"/>
    <w:rsid w:val="009F5065"/>
    <w:rsid w:val="00A2111C"/>
    <w:rsid w:val="00A233A8"/>
    <w:rsid w:val="00A64183"/>
    <w:rsid w:val="00A86B54"/>
    <w:rsid w:val="00A86C6F"/>
    <w:rsid w:val="00A928DC"/>
    <w:rsid w:val="00A95FE0"/>
    <w:rsid w:val="00AB0DED"/>
    <w:rsid w:val="00AB4B5D"/>
    <w:rsid w:val="00AD03E2"/>
    <w:rsid w:val="00AE1D8A"/>
    <w:rsid w:val="00AE1FDE"/>
    <w:rsid w:val="00AE243B"/>
    <w:rsid w:val="00AE53D9"/>
    <w:rsid w:val="00AF12C0"/>
    <w:rsid w:val="00B02D2C"/>
    <w:rsid w:val="00B13B4B"/>
    <w:rsid w:val="00B42B64"/>
    <w:rsid w:val="00B51F1A"/>
    <w:rsid w:val="00B603BF"/>
    <w:rsid w:val="00B803B4"/>
    <w:rsid w:val="00B9611D"/>
    <w:rsid w:val="00B968FE"/>
    <w:rsid w:val="00BA006E"/>
    <w:rsid w:val="00BE19C9"/>
    <w:rsid w:val="00BE1C48"/>
    <w:rsid w:val="00C174D6"/>
    <w:rsid w:val="00C212CE"/>
    <w:rsid w:val="00C36F05"/>
    <w:rsid w:val="00C466A1"/>
    <w:rsid w:val="00C469D8"/>
    <w:rsid w:val="00C46DE4"/>
    <w:rsid w:val="00C5031D"/>
    <w:rsid w:val="00C53ADA"/>
    <w:rsid w:val="00C6615B"/>
    <w:rsid w:val="00C77E41"/>
    <w:rsid w:val="00C865DA"/>
    <w:rsid w:val="00C93DCC"/>
    <w:rsid w:val="00CB032C"/>
    <w:rsid w:val="00CD69E8"/>
    <w:rsid w:val="00CF28DB"/>
    <w:rsid w:val="00CF2DE7"/>
    <w:rsid w:val="00D139C3"/>
    <w:rsid w:val="00D24CF4"/>
    <w:rsid w:val="00D273C7"/>
    <w:rsid w:val="00D32446"/>
    <w:rsid w:val="00D36FBB"/>
    <w:rsid w:val="00D42C7A"/>
    <w:rsid w:val="00D5062C"/>
    <w:rsid w:val="00D5217D"/>
    <w:rsid w:val="00D52829"/>
    <w:rsid w:val="00D60F71"/>
    <w:rsid w:val="00D740EB"/>
    <w:rsid w:val="00D743F7"/>
    <w:rsid w:val="00D75A50"/>
    <w:rsid w:val="00D872DA"/>
    <w:rsid w:val="00DB5BC4"/>
    <w:rsid w:val="00DB66C1"/>
    <w:rsid w:val="00DC1653"/>
    <w:rsid w:val="00DE1357"/>
    <w:rsid w:val="00E13401"/>
    <w:rsid w:val="00E24945"/>
    <w:rsid w:val="00E4493B"/>
    <w:rsid w:val="00E65788"/>
    <w:rsid w:val="00E675B9"/>
    <w:rsid w:val="00E802CE"/>
    <w:rsid w:val="00E80FFE"/>
    <w:rsid w:val="00EA3384"/>
    <w:rsid w:val="00EC03D0"/>
    <w:rsid w:val="00EC06C5"/>
    <w:rsid w:val="00EE49C9"/>
    <w:rsid w:val="00EF4ADA"/>
    <w:rsid w:val="00F03722"/>
    <w:rsid w:val="00F04873"/>
    <w:rsid w:val="00F05DD7"/>
    <w:rsid w:val="00F2105D"/>
    <w:rsid w:val="00F254ED"/>
    <w:rsid w:val="00F475C2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1C9C"/>
    <w:rsid w:val="00FB359E"/>
    <w:rsid w:val="00FB5D42"/>
    <w:rsid w:val="00FD498F"/>
    <w:rsid w:val="00FE28AB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A58C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DE1357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afff2">
    <w:name w:val="TOC Heading"/>
    <w:basedOn w:val="1"/>
    <w:next w:val="a5"/>
    <w:uiPriority w:val="39"/>
    <w:unhideWhenUsed/>
    <w:qFormat/>
    <w:locked/>
    <w:rsid w:val="00FB1C9C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msonormal0">
    <w:name w:val="msonormal"/>
    <w:basedOn w:val="a5"/>
    <w:rsid w:val="00D743F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3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8623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3464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4504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26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635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492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6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126EE-CD29-42FE-A7C5-08CD83A21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42</Pages>
  <Words>6455</Words>
  <Characters>36799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2025-11-21T01:10:00Z</dcterms:created>
  <dcterms:modified xsi:type="dcterms:W3CDTF">2025-11-27T16:06:00Z</dcterms:modified>
</cp:coreProperties>
</file>